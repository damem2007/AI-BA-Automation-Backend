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3A7" w:rsidRDefault="001E63A7">
      <w:pPr>
        <w:pStyle w:val="H1"/>
        <w:ind w:left="-90" w:right="-90"/>
      </w:pPr>
      <w:r>
        <w:t>Communication Plan</w:t>
      </w:r>
      <w:r w:rsidR="005B52C7">
        <w:t>—</w:t>
      </w:r>
      <w:r w:rsidR="00BC533B">
        <w:t>High Level</w:t>
      </w:r>
    </w:p>
    <w:tbl>
      <w:tblPr>
        <w:tblW w:w="9638" w:type="dxa"/>
        <w:jc w:val="center"/>
        <w:tblInd w:w="-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688"/>
      </w:tblGrid>
      <w:tr w:rsidR="001E6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1E63A7" w:rsidRDefault="001E63A7">
            <w:pPr>
              <w:pStyle w:val="cellhead"/>
            </w:pPr>
            <w:bookmarkStart w:id="0" w:name="Gen_Info"/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1E63A7" w:rsidRDefault="001E63A7">
            <w:pPr>
              <w:pStyle w:val="cellhead"/>
            </w:pPr>
            <w:r>
              <w:t>Project Ref</w:t>
            </w:r>
            <w:r w:rsidR="005B52C7">
              <w:t>erence</w:t>
            </w:r>
            <w:r>
              <w:t xml:space="preserve"> N</w:t>
            </w:r>
            <w:r w:rsidR="005B52C7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1E63A7" w:rsidRDefault="001E63A7">
            <w:pPr>
              <w:pStyle w:val="cellhead"/>
            </w:pPr>
            <w:r>
              <w:t>Prepared By (print)</w:t>
            </w:r>
          </w:p>
        </w:tc>
        <w:tc>
          <w:tcPr>
            <w:tcW w:w="168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1E63A7" w:rsidRDefault="001E63A7">
            <w:pPr>
              <w:pStyle w:val="cellhead"/>
            </w:pPr>
            <w:r>
              <w:t>Preparer’s Initials</w:t>
            </w:r>
          </w:p>
        </w:tc>
      </w:tr>
      <w:tr w:rsidR="001E6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63A7" w:rsidRDefault="001E63A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1E63A7" w:rsidRDefault="001E63A7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1E63A7" w:rsidRDefault="001E63A7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8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1E63A7" w:rsidRDefault="001E63A7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1E6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1E63A7" w:rsidRDefault="001E63A7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1E63A7" w:rsidRDefault="001E63A7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1E63A7" w:rsidRDefault="001E63A7">
            <w:pPr>
              <w:pStyle w:val="cellhead"/>
            </w:pPr>
            <w:r>
              <w:t>Contact’s Phone</w:t>
            </w:r>
            <w:r w:rsidR="005B52C7">
              <w:t xml:space="preserve"> #</w:t>
            </w:r>
          </w:p>
        </w:tc>
        <w:tc>
          <w:tcPr>
            <w:tcW w:w="168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1E63A7" w:rsidRDefault="001E63A7">
            <w:pPr>
              <w:pStyle w:val="cellhead"/>
            </w:pPr>
            <w:r>
              <w:t>Date Prepared</w:t>
            </w:r>
          </w:p>
        </w:tc>
      </w:tr>
      <w:tr w:rsidR="001E6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63A7" w:rsidRDefault="001E63A7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63A7" w:rsidRDefault="001E63A7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63A7" w:rsidRDefault="001E63A7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68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1E63A7" w:rsidRDefault="001E63A7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1E63A7" w:rsidRDefault="001E63A7">
      <w:pPr>
        <w:pStyle w:val="space"/>
        <w:ind w:left="-90" w:right="-90"/>
      </w:pPr>
    </w:p>
    <w:tbl>
      <w:tblPr>
        <w:tblW w:w="96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0"/>
        <w:gridCol w:w="3746"/>
        <w:gridCol w:w="2194"/>
        <w:gridCol w:w="1750"/>
      </w:tblGrid>
      <w:tr w:rsidR="00EC0B34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EC0B34" w:rsidRDefault="00EC0B34">
            <w:pPr>
              <w:pStyle w:val="formcaption9pt"/>
              <w:jc w:val="left"/>
            </w:pPr>
            <w:r>
              <w:t>Primary Internal Stakeholders</w:t>
            </w:r>
          </w:p>
        </w:tc>
        <w:tc>
          <w:tcPr>
            <w:tcW w:w="37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EC0B34" w:rsidRDefault="00EC0B34">
            <w:pPr>
              <w:pStyle w:val="formcaption9pt"/>
              <w:jc w:val="left"/>
            </w:pPr>
            <w:r>
              <w:br/>
            </w:r>
            <w:r w:rsidR="00BC533B">
              <w:br/>
            </w:r>
            <w:r>
              <w:t>TYPE OF INFORMATION NEEDED</w:t>
            </w:r>
          </w:p>
        </w:tc>
        <w:tc>
          <w:tcPr>
            <w:tcW w:w="2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EC0B34" w:rsidRDefault="00BC533B">
            <w:pPr>
              <w:pStyle w:val="formcaption9pt"/>
              <w:jc w:val="left"/>
            </w:pPr>
            <w:r>
              <w:br/>
            </w:r>
            <w:r w:rsidR="00EC0B34">
              <w:t>Global</w:t>
            </w:r>
            <w:r w:rsidR="005B52C7">
              <w:t>/cultural</w:t>
            </w:r>
            <w:r w:rsidR="00EC0B34">
              <w:t xml:space="preserve"> considerations*</w:t>
            </w:r>
          </w:p>
        </w:tc>
        <w:tc>
          <w:tcPr>
            <w:tcW w:w="1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EC0B34" w:rsidRDefault="00EC0B34">
            <w:pPr>
              <w:pStyle w:val="formcaption9pt"/>
              <w:jc w:val="left"/>
            </w:pPr>
            <w:r>
              <w:t xml:space="preserve">Date </w:t>
            </w:r>
            <w:r w:rsidR="00BC533B">
              <w:t xml:space="preserve">or Period </w:t>
            </w:r>
            <w:r>
              <w:t>REQUIRED</w:t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  <w:tcBorders>
              <w:top w:val="nil"/>
            </w:tcBorders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  <w:tcBorders>
              <w:top w:val="nil"/>
            </w:tcBorders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  <w:tcBorders>
              <w:top w:val="nil"/>
            </w:tcBorders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  <w:tcBorders>
              <w:top w:val="nil"/>
            </w:tcBorders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  <w:tcBorders>
              <w:bottom w:val="single" w:sz="12" w:space="0" w:color="auto"/>
            </w:tcBorders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  <w:tcBorders>
              <w:bottom w:val="single" w:sz="12" w:space="0" w:color="auto"/>
            </w:tcBorders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  <w:tcBorders>
              <w:bottom w:val="single" w:sz="12" w:space="0" w:color="auto"/>
            </w:tcBorders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  <w:tcBorders>
              <w:bottom w:val="single" w:sz="12" w:space="0" w:color="auto"/>
            </w:tcBorders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EC0B34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EC0B34" w:rsidRDefault="00EC0B34">
            <w:pPr>
              <w:pStyle w:val="formcaption9pt"/>
              <w:jc w:val="left"/>
            </w:pPr>
            <w:r>
              <w:t>Primary External Stakeholders</w:t>
            </w:r>
          </w:p>
        </w:tc>
        <w:tc>
          <w:tcPr>
            <w:tcW w:w="37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EC0B34" w:rsidRDefault="00EC0B34">
            <w:pPr>
              <w:pStyle w:val="formcaption9pt"/>
              <w:jc w:val="left"/>
            </w:pPr>
            <w:r>
              <w:br/>
            </w:r>
            <w:r w:rsidR="00BC533B">
              <w:br/>
            </w:r>
            <w:r>
              <w:t>TYPE OF INFORMATION NEEDED</w:t>
            </w:r>
          </w:p>
        </w:tc>
        <w:tc>
          <w:tcPr>
            <w:tcW w:w="2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EC0B34" w:rsidRDefault="00BC533B">
            <w:pPr>
              <w:pStyle w:val="formcaption9pt"/>
              <w:jc w:val="left"/>
            </w:pPr>
            <w:r>
              <w:br/>
            </w:r>
            <w:r w:rsidR="005B52C7">
              <w:t xml:space="preserve">Global/Cultural </w:t>
            </w:r>
            <w:r w:rsidR="00EA7E8B">
              <w:t>considerations*</w:t>
            </w:r>
          </w:p>
        </w:tc>
        <w:tc>
          <w:tcPr>
            <w:tcW w:w="1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:rsidR="00EC0B34" w:rsidRDefault="00EC0B34">
            <w:pPr>
              <w:pStyle w:val="formcaption9pt"/>
              <w:jc w:val="left"/>
            </w:pPr>
            <w:r>
              <w:t xml:space="preserve">Date </w:t>
            </w:r>
            <w:r w:rsidR="00BC533B">
              <w:t xml:space="preserve">or period </w:t>
            </w:r>
            <w:r>
              <w:t>REQUIRED</w:t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  <w:tcBorders>
              <w:top w:val="nil"/>
            </w:tcBorders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  <w:tcBorders>
              <w:top w:val="nil"/>
            </w:tcBorders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  <w:tcBorders>
              <w:top w:val="nil"/>
            </w:tcBorders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  <w:tcBorders>
              <w:top w:val="nil"/>
            </w:tcBorders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8A4E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746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194" w:type="dxa"/>
          </w:tcPr>
          <w:p w:rsidR="008A4E4F" w:rsidRDefault="008A4E4F" w:rsidP="001D0731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50" w:type="dxa"/>
          </w:tcPr>
          <w:p w:rsidR="008A4E4F" w:rsidRDefault="008A4E4F">
            <w:pPr>
              <w:pStyle w:val="formcaption9pt"/>
              <w:jc w:val="lef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bookmarkEnd w:id="0"/>
    </w:tbl>
    <w:p w:rsidR="001E63A7" w:rsidRDefault="001E63A7">
      <w:pPr>
        <w:pStyle w:val="space"/>
      </w:pPr>
    </w:p>
    <w:p w:rsidR="00EA7E8B" w:rsidRDefault="005B52C7">
      <w:pPr>
        <w:pStyle w:val="space"/>
      </w:pPr>
      <w:r>
        <w:t xml:space="preserve">For detailed plan, use </w:t>
      </w:r>
      <w:r w:rsidR="003E5E1B">
        <w:t xml:space="preserve">long form or short form of the </w:t>
      </w:r>
      <w:r>
        <w:t>Communication Plan template</w:t>
      </w:r>
      <w:r w:rsidR="003E5E1B">
        <w:t>.</w:t>
      </w:r>
    </w:p>
    <w:sectPr w:rsidR="00EA7E8B" w:rsidSect="00DF07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0737" w:rsidRDefault="00DF0737">
      <w:r>
        <w:separator/>
      </w:r>
    </w:p>
  </w:endnote>
  <w:endnote w:type="continuationSeparator" w:id="0">
    <w:p w:rsidR="00DF0737" w:rsidRDefault="00DF0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3A7" w:rsidRDefault="001E63A7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DF0737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DF0737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3A7" w:rsidRPr="00241638" w:rsidRDefault="00DF0737" w:rsidP="00241638">
    <w:pPr>
      <w:pStyle w:val="footertext"/>
      <w:tabs>
        <w:tab w:val="clear" w:pos="1530"/>
        <w:tab w:val="left" w:pos="720"/>
      </w:tabs>
    </w:pPr>
    <w:bookmarkStart w:id="3" w:name="_GoBack"/>
    <w:bookmarkEnd w:id="3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-668655</wp:posOffset>
          </wp:positionH>
          <wp:positionV relativeFrom="paragraph">
            <wp:posOffset>-184785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1638">
      <w:tab/>
    </w:r>
    <w:r w:rsidR="00241638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241638">
      <w:tab/>
    </w:r>
    <w:r w:rsidR="00241638">
      <w:rPr>
        <w:rStyle w:val="PageNumber"/>
      </w:rPr>
      <w:fldChar w:fldCharType="begin"/>
    </w:r>
    <w:r w:rsidR="00241638">
      <w:rPr>
        <w:rStyle w:val="PageNumber"/>
      </w:rPr>
      <w:instrText xml:space="preserve"> PAGE </w:instrText>
    </w:r>
    <w:r w:rsidR="00241638">
      <w:rPr>
        <w:rStyle w:val="PageNumber"/>
      </w:rPr>
      <w:fldChar w:fldCharType="separate"/>
    </w:r>
    <w:r>
      <w:rPr>
        <w:rStyle w:val="PageNumber"/>
        <w:noProof/>
      </w:rPr>
      <w:t>1</w:t>
    </w:r>
    <w:r w:rsidR="00241638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638" w:rsidRDefault="00241638" w:rsidP="00241638">
    <w:pPr>
      <w:pStyle w:val="space"/>
    </w:pPr>
    <w:r>
      <w:t>*For example, cross-cultural, linguistic, logistics, and so forth</w:t>
    </w:r>
  </w:p>
  <w:p w:rsidR="00241638" w:rsidRDefault="00241638">
    <w:pPr>
      <w:pStyle w:val="footertext"/>
      <w:tabs>
        <w:tab w:val="clear" w:pos="1530"/>
        <w:tab w:val="left" w:pos="720"/>
      </w:tabs>
    </w:pPr>
  </w:p>
  <w:p w:rsidR="00241638" w:rsidRDefault="00241638">
    <w:pPr>
      <w:pStyle w:val="footertext"/>
      <w:tabs>
        <w:tab w:val="clear" w:pos="1530"/>
        <w:tab w:val="left" w:pos="720"/>
      </w:tabs>
    </w:pPr>
  </w:p>
  <w:p w:rsidR="001E63A7" w:rsidRDefault="001E63A7">
    <w:pPr>
      <w:pStyle w:val="footertext"/>
      <w:tabs>
        <w:tab w:val="clear" w:pos="1530"/>
        <w:tab w:val="left" w:pos="720"/>
      </w:tabs>
    </w:pPr>
    <w:r>
      <w:t xml:space="preserve">© </w:t>
    </w:r>
    <w:r w:rsidR="005B52C7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DF0737">
      <w:rPr>
        <w:noProof/>
      </w:rPr>
      <w:t>document12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F073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0737" w:rsidRDefault="00DF0737">
      <w:r>
        <w:separator/>
      </w:r>
    </w:p>
  </w:footnote>
  <w:footnote w:type="continuationSeparator" w:id="0">
    <w:p w:rsidR="00DF0737" w:rsidRDefault="00DF07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3A7" w:rsidRDefault="001E63A7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DF0737">
        <w:rPr>
          <w:noProof/>
        </w:rPr>
        <w:t>Communication Plan—High Level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3A7" w:rsidRDefault="001E63A7">
    <w:pPr>
      <w:pStyle w:val="Header-odd"/>
      <w:jc w:val="left"/>
    </w:pPr>
    <w:r>
      <w:tab/>
    </w:r>
    <w:fldSimple w:instr=" STYLEREF H1 \* MERGEFORMAT ">
      <w:r w:rsidR="00DF0737">
        <w:rPr>
          <w:noProof/>
        </w:rPr>
        <w:t>Communication Plan—High Level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737" w:rsidRDefault="00DF07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7610C"/>
    <w:multiLevelType w:val="hybridMultilevel"/>
    <w:tmpl w:val="802A331A"/>
    <w:lvl w:ilvl="0" w:tplc="C0587EB2">
      <w:start w:val="1"/>
      <w:numFmt w:val="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A353927"/>
    <w:multiLevelType w:val="hybridMultilevel"/>
    <w:tmpl w:val="802A331A"/>
    <w:lvl w:ilvl="0" w:tplc="1C66E1BA">
      <w:start w:val="1"/>
      <w:numFmt w:val="bullet"/>
      <w:lvlText w:val="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75F0E53"/>
    <w:multiLevelType w:val="hybridMultilevel"/>
    <w:tmpl w:val="CA9E8F66"/>
    <w:lvl w:ilvl="0" w:tplc="E104F09C">
      <w:start w:val="1"/>
      <w:numFmt w:val="bullet"/>
      <w:pStyle w:val="Text-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737"/>
    <w:rsid w:val="000268BD"/>
    <w:rsid w:val="000E030E"/>
    <w:rsid w:val="0019208B"/>
    <w:rsid w:val="001D0731"/>
    <w:rsid w:val="001E63A7"/>
    <w:rsid w:val="001F7CB1"/>
    <w:rsid w:val="00241638"/>
    <w:rsid w:val="00325FC8"/>
    <w:rsid w:val="003E5E1B"/>
    <w:rsid w:val="00432FE7"/>
    <w:rsid w:val="00450AA2"/>
    <w:rsid w:val="004C1D7C"/>
    <w:rsid w:val="005B52C7"/>
    <w:rsid w:val="005D3392"/>
    <w:rsid w:val="005F16BD"/>
    <w:rsid w:val="0061246C"/>
    <w:rsid w:val="00695D57"/>
    <w:rsid w:val="008016B4"/>
    <w:rsid w:val="00850B86"/>
    <w:rsid w:val="008608FD"/>
    <w:rsid w:val="008A4E4F"/>
    <w:rsid w:val="008B16B2"/>
    <w:rsid w:val="008B3CFE"/>
    <w:rsid w:val="008E3D19"/>
    <w:rsid w:val="008F1737"/>
    <w:rsid w:val="0091637B"/>
    <w:rsid w:val="00A43496"/>
    <w:rsid w:val="00A55D2E"/>
    <w:rsid w:val="00AD6459"/>
    <w:rsid w:val="00BC533B"/>
    <w:rsid w:val="00C0581C"/>
    <w:rsid w:val="00D67BA4"/>
    <w:rsid w:val="00DE7F67"/>
    <w:rsid w:val="00DF0737"/>
    <w:rsid w:val="00E31079"/>
    <w:rsid w:val="00EA7E8B"/>
    <w:rsid w:val="00EC0B34"/>
    <w:rsid w:val="00EE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ind w:left="0"/>
      <w:jc w:val="center"/>
    </w:pPr>
    <w:rPr>
      <w:b/>
      <w:sz w:val="18"/>
    </w:rPr>
  </w:style>
  <w:style w:type="paragraph" w:customStyle="1" w:styleId="formcaption7pt">
    <w:name w:val="form caption 7pt"/>
    <w:basedOn w:val="Normal"/>
    <w:pPr>
      <w:overflowPunct w:val="0"/>
      <w:autoSpaceDE w:val="0"/>
      <w:autoSpaceDN w:val="0"/>
      <w:adjustRightInd w:val="0"/>
      <w:spacing w:before="80" w:after="60"/>
      <w:textAlignment w:val="baseline"/>
    </w:pPr>
    <w:rPr>
      <w:rFonts w:ascii="Helvetica" w:hAnsi="Helvetica"/>
      <w:sz w:val="14"/>
    </w:rPr>
  </w:style>
  <w:style w:type="character" w:styleId="Hyperlink">
    <w:name w:val="Hyperlink"/>
    <w:rsid w:val="00DF073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ind w:left="0"/>
      <w:jc w:val="center"/>
    </w:pPr>
    <w:rPr>
      <w:b/>
      <w:sz w:val="18"/>
    </w:rPr>
  </w:style>
  <w:style w:type="paragraph" w:customStyle="1" w:styleId="formcaption7pt">
    <w:name w:val="form caption 7pt"/>
    <w:basedOn w:val="Normal"/>
    <w:pPr>
      <w:overflowPunct w:val="0"/>
      <w:autoSpaceDE w:val="0"/>
      <w:autoSpaceDN w:val="0"/>
      <w:adjustRightInd w:val="0"/>
      <w:spacing w:before="80" w:after="60"/>
      <w:textAlignment w:val="baseline"/>
    </w:pPr>
    <w:rPr>
      <w:rFonts w:ascii="Helvetica" w:hAnsi="Helvetica"/>
      <w:sz w:val="14"/>
    </w:rPr>
  </w:style>
  <w:style w:type="character" w:styleId="Hyperlink">
    <w:name w:val="Hyperlink"/>
    <w:rsid w:val="00DF07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Communication%20Plan-High%20Leve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Communication Plan-High Level</Template>
  <TotalTime>1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2005-12-30T13:41:00Z</cp:lastPrinted>
  <dcterms:created xsi:type="dcterms:W3CDTF">2013-10-02T15:00:00Z</dcterms:created>
  <dcterms:modified xsi:type="dcterms:W3CDTF">2013-10-02T15:01:00Z</dcterms:modified>
</cp:coreProperties>
</file>