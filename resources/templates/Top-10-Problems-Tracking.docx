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C4E" w:rsidRDefault="002B5C4E">
      <w:pPr>
        <w:pStyle w:val="Tool0"/>
      </w:pPr>
    </w:p>
    <w:p w:rsidR="002B5C4E" w:rsidRDefault="006F41DF">
      <w:pPr>
        <w:pStyle w:val="H1"/>
      </w:pPr>
      <w:r>
        <w:t>Top 10 Problems—Tracking</w:t>
      </w:r>
    </w:p>
    <w:tbl>
      <w:tblPr>
        <w:tblW w:w="0" w:type="auto"/>
        <w:jc w:val="center"/>
        <w:tblInd w:w="-390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0"/>
        <w:gridCol w:w="3261"/>
        <w:gridCol w:w="3261"/>
        <w:gridCol w:w="3261"/>
      </w:tblGrid>
      <w:tr w:rsidR="00726AC0" w:rsidTr="00726A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26AC0" w:rsidRDefault="00726AC0" w:rsidP="00726AC0">
            <w:pPr>
              <w:pStyle w:val="cellhead"/>
            </w:pPr>
            <w:r>
              <w:t>Project Name</w:t>
            </w:r>
          </w:p>
        </w:tc>
        <w:tc>
          <w:tcPr>
            <w:tcW w:w="3261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26AC0" w:rsidRDefault="00726AC0" w:rsidP="00726AC0">
            <w:pPr>
              <w:pStyle w:val="cellhead"/>
            </w:pPr>
            <w:r>
              <w:t>Project Reference Number</w:t>
            </w:r>
          </w:p>
        </w:tc>
        <w:tc>
          <w:tcPr>
            <w:tcW w:w="3261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26AC0" w:rsidRDefault="00726AC0" w:rsidP="00726AC0">
            <w:pPr>
              <w:pStyle w:val="cellhead"/>
            </w:pPr>
            <w:r>
              <w:t>Prepared By (print)</w:t>
            </w:r>
          </w:p>
        </w:tc>
        <w:tc>
          <w:tcPr>
            <w:tcW w:w="3261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26AC0" w:rsidRDefault="00726AC0" w:rsidP="00726AC0">
            <w:pPr>
              <w:pStyle w:val="cellhead"/>
            </w:pPr>
            <w:r>
              <w:t>Preparer’s Initials</w:t>
            </w:r>
          </w:p>
        </w:tc>
      </w:tr>
      <w:tr w:rsidR="00726AC0" w:rsidTr="00726A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6AC0" w:rsidRDefault="00726AC0" w:rsidP="00726AC0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326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26AC0" w:rsidRDefault="00726AC0" w:rsidP="00726AC0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326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26AC0" w:rsidRDefault="00726AC0" w:rsidP="00726AC0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326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26AC0" w:rsidRDefault="00726AC0" w:rsidP="00726AC0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726AC0" w:rsidTr="00726A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26AC0" w:rsidRDefault="00726AC0" w:rsidP="00726AC0">
            <w:pPr>
              <w:pStyle w:val="cellhead"/>
            </w:pPr>
            <w:r>
              <w:t>Customer</w:t>
            </w:r>
          </w:p>
        </w:tc>
        <w:tc>
          <w:tcPr>
            <w:tcW w:w="32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26AC0" w:rsidRDefault="00726AC0" w:rsidP="00726AC0">
            <w:pPr>
              <w:pStyle w:val="cellhead"/>
            </w:pPr>
            <w:r>
              <w:t>Contact #</w:t>
            </w:r>
          </w:p>
        </w:tc>
        <w:tc>
          <w:tcPr>
            <w:tcW w:w="32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26AC0" w:rsidRDefault="00726AC0" w:rsidP="00726AC0">
            <w:pPr>
              <w:pStyle w:val="cellhead"/>
            </w:pPr>
            <w:r>
              <w:t>Contact’s Phone #</w:t>
            </w:r>
          </w:p>
        </w:tc>
        <w:tc>
          <w:tcPr>
            <w:tcW w:w="3261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26AC0" w:rsidRDefault="00726AC0" w:rsidP="00726AC0">
            <w:pPr>
              <w:pStyle w:val="cellhead"/>
            </w:pPr>
            <w:r>
              <w:t>Date Prepared</w:t>
            </w:r>
          </w:p>
        </w:tc>
      </w:tr>
      <w:tr w:rsidR="00726AC0" w:rsidTr="00726A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6AC0" w:rsidRDefault="00726AC0" w:rsidP="00726AC0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32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6AC0" w:rsidRDefault="00726AC0" w:rsidP="00726AC0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326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6AC0" w:rsidRDefault="00726AC0" w:rsidP="00726AC0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3261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26AC0" w:rsidRDefault="00726AC0" w:rsidP="00726AC0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2B5C4E" w:rsidRDefault="002B5C4E">
      <w:pPr>
        <w:pStyle w:val="space"/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24"/>
        <w:gridCol w:w="1224"/>
        <w:gridCol w:w="1224"/>
        <w:gridCol w:w="1224"/>
        <w:gridCol w:w="1224"/>
        <w:gridCol w:w="3150"/>
        <w:gridCol w:w="3150"/>
        <w:gridCol w:w="540"/>
      </w:tblGrid>
      <w:tr w:rsidR="002B5C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00"/>
        </w:trPr>
        <w:tc>
          <w:tcPr>
            <w:tcW w:w="1224" w:type="dxa"/>
          </w:tcPr>
          <w:p w:rsidR="002B5C4E" w:rsidRDefault="002B5C4E">
            <w:pPr>
              <w:pStyle w:val="tblhd"/>
              <w:jc w:val="center"/>
            </w:pPr>
            <w:r>
              <w:t xml:space="preserve">Original </w:t>
            </w:r>
            <w:r>
              <w:br/>
              <w:t>Rank</w:t>
            </w:r>
          </w:p>
        </w:tc>
        <w:tc>
          <w:tcPr>
            <w:tcW w:w="1224" w:type="dxa"/>
          </w:tcPr>
          <w:p w:rsidR="002B5C4E" w:rsidRDefault="002B5C4E">
            <w:pPr>
              <w:pStyle w:val="tblhd"/>
              <w:jc w:val="center"/>
            </w:pPr>
            <w:r>
              <w:t>This Week Rank</w:t>
            </w:r>
          </w:p>
        </w:tc>
        <w:tc>
          <w:tcPr>
            <w:tcW w:w="1224" w:type="dxa"/>
          </w:tcPr>
          <w:p w:rsidR="002B5C4E" w:rsidRDefault="002B5C4E">
            <w:pPr>
              <w:pStyle w:val="tblhd"/>
              <w:jc w:val="center"/>
            </w:pPr>
            <w:r>
              <w:t>Last Week Rank</w:t>
            </w:r>
          </w:p>
        </w:tc>
        <w:tc>
          <w:tcPr>
            <w:tcW w:w="1224" w:type="dxa"/>
          </w:tcPr>
          <w:p w:rsidR="002B5C4E" w:rsidRDefault="002B5C4E">
            <w:pPr>
              <w:pStyle w:val="tblhd"/>
              <w:jc w:val="center"/>
            </w:pPr>
            <w:r>
              <w:t xml:space="preserve">Weeks On </w:t>
            </w:r>
            <w:r>
              <w:br/>
              <w:t>List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2B5C4E" w:rsidRDefault="002B5C4E">
            <w:pPr>
              <w:pStyle w:val="tblhd"/>
              <w:jc w:val="center"/>
            </w:pPr>
            <w:r>
              <w:t>Problem #</w:t>
            </w:r>
          </w:p>
        </w:tc>
        <w:tc>
          <w:tcPr>
            <w:tcW w:w="3150" w:type="dxa"/>
          </w:tcPr>
          <w:p w:rsidR="002B5C4E" w:rsidRDefault="002B5C4E">
            <w:pPr>
              <w:pStyle w:val="tblhd"/>
              <w:jc w:val="center"/>
            </w:pPr>
            <w:r>
              <w:br/>
              <w:t>Problem Event Statement</w:t>
            </w:r>
          </w:p>
        </w:tc>
        <w:tc>
          <w:tcPr>
            <w:tcW w:w="3150" w:type="dxa"/>
          </w:tcPr>
          <w:p w:rsidR="002B5C4E" w:rsidRDefault="002B5C4E">
            <w:pPr>
              <w:pStyle w:val="tblhd"/>
              <w:jc w:val="center"/>
            </w:pPr>
            <w:r>
              <w:br/>
              <w:t>Problem Response Strategy</w:t>
            </w:r>
          </w:p>
        </w:tc>
        <w:tc>
          <w:tcPr>
            <w:tcW w:w="540" w:type="dxa"/>
          </w:tcPr>
          <w:p w:rsidR="002B5C4E" w:rsidRDefault="002B5C4E">
            <w:pPr>
              <w:pStyle w:val="tblhd"/>
              <w:jc w:val="center"/>
            </w:pPr>
            <w:r>
              <w:br/>
              <w:t>Resp</w:t>
            </w:r>
          </w:p>
        </w:tc>
      </w:tr>
      <w:tr w:rsidR="002B5C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540" w:type="dxa"/>
          </w:tcPr>
          <w:p w:rsidR="002B5C4E" w:rsidRDefault="002B5C4E">
            <w:pPr>
              <w:pStyle w:val="space"/>
            </w:pPr>
          </w:p>
        </w:tc>
      </w:tr>
      <w:tr w:rsidR="002B5C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540" w:type="dxa"/>
          </w:tcPr>
          <w:p w:rsidR="002B5C4E" w:rsidRDefault="002B5C4E">
            <w:pPr>
              <w:pStyle w:val="space"/>
            </w:pPr>
          </w:p>
        </w:tc>
      </w:tr>
      <w:tr w:rsidR="002B5C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540" w:type="dxa"/>
          </w:tcPr>
          <w:p w:rsidR="002B5C4E" w:rsidRDefault="002B5C4E">
            <w:pPr>
              <w:pStyle w:val="space"/>
            </w:pPr>
          </w:p>
        </w:tc>
      </w:tr>
      <w:tr w:rsidR="002B5C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540" w:type="dxa"/>
          </w:tcPr>
          <w:p w:rsidR="002B5C4E" w:rsidRDefault="002B5C4E">
            <w:pPr>
              <w:pStyle w:val="space"/>
            </w:pPr>
          </w:p>
        </w:tc>
      </w:tr>
      <w:tr w:rsidR="002B5C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540" w:type="dxa"/>
          </w:tcPr>
          <w:p w:rsidR="002B5C4E" w:rsidRDefault="002B5C4E">
            <w:pPr>
              <w:pStyle w:val="space"/>
            </w:pPr>
          </w:p>
        </w:tc>
      </w:tr>
      <w:tr w:rsidR="002B5C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540" w:type="dxa"/>
          </w:tcPr>
          <w:p w:rsidR="002B5C4E" w:rsidRDefault="002B5C4E">
            <w:pPr>
              <w:pStyle w:val="space"/>
            </w:pPr>
          </w:p>
        </w:tc>
      </w:tr>
      <w:tr w:rsidR="002B5C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540" w:type="dxa"/>
          </w:tcPr>
          <w:p w:rsidR="002B5C4E" w:rsidRDefault="002B5C4E">
            <w:pPr>
              <w:pStyle w:val="space"/>
            </w:pPr>
          </w:p>
        </w:tc>
      </w:tr>
      <w:tr w:rsidR="002B5C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540" w:type="dxa"/>
          </w:tcPr>
          <w:p w:rsidR="002B5C4E" w:rsidRDefault="002B5C4E">
            <w:pPr>
              <w:pStyle w:val="space"/>
            </w:pPr>
          </w:p>
        </w:tc>
      </w:tr>
      <w:tr w:rsidR="002B5C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540" w:type="dxa"/>
          </w:tcPr>
          <w:p w:rsidR="002B5C4E" w:rsidRDefault="002B5C4E">
            <w:pPr>
              <w:pStyle w:val="space"/>
            </w:pPr>
          </w:p>
        </w:tc>
      </w:tr>
      <w:tr w:rsidR="002B5C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1224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3150" w:type="dxa"/>
          </w:tcPr>
          <w:p w:rsidR="002B5C4E" w:rsidRDefault="002B5C4E">
            <w:pPr>
              <w:pStyle w:val="space"/>
            </w:pPr>
          </w:p>
        </w:tc>
        <w:tc>
          <w:tcPr>
            <w:tcW w:w="540" w:type="dxa"/>
          </w:tcPr>
          <w:p w:rsidR="002B5C4E" w:rsidRDefault="002B5C4E">
            <w:pPr>
              <w:pStyle w:val="space"/>
            </w:pPr>
          </w:p>
        </w:tc>
      </w:tr>
    </w:tbl>
    <w:p w:rsidR="002B5C4E" w:rsidRDefault="002B5C4E">
      <w:pPr>
        <w:pStyle w:val="footertext"/>
      </w:pPr>
      <w:r>
        <w:t>Note: Owner will be identified during recovery planning.</w:t>
      </w:r>
    </w:p>
    <w:sectPr w:rsidR="002B5C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 w:code="1"/>
      <w:pgMar w:top="1296" w:right="1440" w:bottom="1152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4BC8" w:rsidRDefault="00984BC8">
      <w:r>
        <w:separator/>
      </w:r>
    </w:p>
  </w:endnote>
  <w:endnote w:type="continuationSeparator" w:id="0">
    <w:p w:rsidR="00984BC8" w:rsidRDefault="00984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D4C" w:rsidRDefault="00120D4C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984BC8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984BC8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D4C" w:rsidRPr="002E6E9D" w:rsidRDefault="00120D4C">
    <w:pPr>
      <w:pStyle w:val="footertext"/>
    </w:pPr>
    <w:r w:rsidRPr="002E6E9D">
      <w:t>ESI International</w:t>
    </w:r>
    <w:r w:rsidRPr="002E6E9D">
      <w:tab/>
    </w:r>
    <w:r>
      <w:fldChar w:fldCharType="begin"/>
    </w:r>
    <w:r>
      <w:instrText xml:space="preserve"> DATE \@ "MMyy" \* MERGEFORMAT </w:instrText>
    </w:r>
    <w:r>
      <w:fldChar w:fldCharType="separate"/>
    </w:r>
    <w:r w:rsidR="00984BC8">
      <w:rPr>
        <w:noProof/>
      </w:rPr>
      <w:t>1013</w:t>
    </w:r>
    <w:r>
      <w:fldChar w:fldCharType="end"/>
    </w:r>
    <w:r w:rsidRPr="002E6E9D">
      <w:tab/>
    </w:r>
    <w:r>
      <w:fldChar w:fldCharType="begin"/>
    </w:r>
    <w:r w:rsidRPr="002E6E9D">
      <w:instrText xml:space="preserve"> FILENAME \* Lower </w:instrText>
    </w:r>
    <w:r>
      <w:fldChar w:fldCharType="separate"/>
    </w:r>
    <w:r w:rsidR="00984BC8">
      <w:rPr>
        <w:noProof/>
      </w:rPr>
      <w:t>document69</w:t>
    </w:r>
    <w:r>
      <w:fldChar w:fldCharType="end"/>
    </w:r>
    <w:r w:rsidRPr="002E6E9D">
      <w:tab/>
    </w:r>
    <w:r w:rsidRPr="002E6E9D">
      <w:rPr>
        <w:rStyle w:val="PageNumber"/>
      </w:rPr>
      <w:t>TL</w:t>
    </w:r>
    <w:r>
      <w:rPr>
        <w:rStyle w:val="PageNumber"/>
      </w:rPr>
      <w:fldChar w:fldCharType="begin"/>
    </w:r>
    <w:r w:rsidRPr="002E6E9D"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984BC8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 w:rsidRPr="002E6E9D">
      <w:rPr>
        <w:rStyle w:val="PageNumber"/>
      </w:rPr>
      <w:t>-</w:t>
    </w:r>
    <w:r>
      <w:rPr>
        <w:rStyle w:val="PageNumber"/>
      </w:rPr>
      <w:fldChar w:fldCharType="begin"/>
    </w:r>
    <w:r w:rsidRPr="002E6E9D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Pr="002E6E9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D4C" w:rsidRPr="002E6E9D" w:rsidRDefault="00984BC8" w:rsidP="002A7F3E">
    <w:pPr>
      <w:pStyle w:val="footertext"/>
      <w:tabs>
        <w:tab w:val="clear" w:pos="1530"/>
        <w:tab w:val="clear" w:pos="9360"/>
        <w:tab w:val="left" w:pos="720"/>
        <w:tab w:val="right" w:pos="129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-208915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20D4C" w:rsidRPr="002E6E9D">
      <w:tab/>
    </w:r>
    <w:r>
      <w:tab/>
      <w:t xml:space="preserve">                                </w:t>
    </w:r>
    <w:bookmarkStart w:id="8" w:name="_GoBack"/>
    <w:bookmarkEnd w:id="8"/>
    <w:r w:rsidRPr="00D81AE9">
      <w:fldChar w:fldCharType="begin"/>
    </w:r>
    <w:r w:rsidRPr="00D81AE9">
      <w:instrText xml:space="preserve"> HYPERLINK "http://www.esi-intl.com" </w:instrText>
    </w:r>
    <w:r w:rsidRPr="00D81AE9">
      <w:fldChar w:fldCharType="separate"/>
    </w:r>
    <w:r w:rsidRPr="00D81AE9">
      <w:rPr>
        <w:rStyle w:val="Hyperlink"/>
        <w:sz w:val="20"/>
      </w:rPr>
      <w:t>www.esi-intl.com</w:t>
    </w:r>
    <w:r w:rsidRPr="00D81AE9">
      <w:rPr>
        <w:rStyle w:val="Hyperlink"/>
        <w:sz w:val="20"/>
      </w:rPr>
      <w:fldChar w:fldCharType="end"/>
    </w:r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120D4C" w:rsidRPr="002E6E9D">
      <w:tab/>
    </w:r>
    <w:r w:rsidR="00120D4C">
      <w:rPr>
        <w:rStyle w:val="PageNumber"/>
      </w:rPr>
      <w:fldChar w:fldCharType="begin"/>
    </w:r>
    <w:r w:rsidR="00120D4C" w:rsidRPr="002E6E9D">
      <w:rPr>
        <w:rStyle w:val="PageNumber"/>
      </w:rPr>
      <w:instrText xml:space="preserve"> PAGE </w:instrText>
    </w:r>
    <w:r w:rsidR="00120D4C">
      <w:rPr>
        <w:rStyle w:val="PageNumber"/>
      </w:rPr>
      <w:fldChar w:fldCharType="separate"/>
    </w:r>
    <w:r>
      <w:rPr>
        <w:rStyle w:val="PageNumber"/>
        <w:noProof/>
      </w:rPr>
      <w:t>1</w:t>
    </w:r>
    <w:r w:rsidR="00120D4C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4BC8" w:rsidRDefault="00984BC8">
      <w:r>
        <w:separator/>
      </w:r>
    </w:p>
  </w:footnote>
  <w:footnote w:type="continuationSeparator" w:id="0">
    <w:p w:rsidR="00984BC8" w:rsidRDefault="00984B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D4C" w:rsidRDefault="00120D4C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984BC8">
        <w:rPr>
          <w:noProof/>
        </w:rPr>
        <w:t>Top 10 Problems—Tracking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D4C" w:rsidRDefault="00120D4C">
    <w:pPr>
      <w:pStyle w:val="Header-odd"/>
      <w:jc w:val="left"/>
    </w:pPr>
    <w:r>
      <w:fldChar w:fldCharType="begin"/>
    </w:r>
    <w:r>
      <w:instrText xml:space="preserve"> STYLEREF Tool \* MERGEFORMAT </w:instrText>
    </w:r>
    <w:r>
      <w:fldChar w:fldCharType="end"/>
    </w:r>
    <w:r>
      <w:tab/>
    </w:r>
    <w:fldSimple w:instr=" STYLEREF H1 \* MERGEFORMAT ">
      <w:r w:rsidR="00984BC8">
        <w:rPr>
          <w:noProof/>
        </w:rPr>
        <w:t>Top 10 Problems—Tracking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4BC8" w:rsidRDefault="00984B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BC8"/>
    <w:rsid w:val="00120D4C"/>
    <w:rsid w:val="0020441C"/>
    <w:rsid w:val="002A7F3E"/>
    <w:rsid w:val="002B5C4E"/>
    <w:rsid w:val="002E6E9D"/>
    <w:rsid w:val="003D2C90"/>
    <w:rsid w:val="004A06D2"/>
    <w:rsid w:val="00602AE1"/>
    <w:rsid w:val="006048EB"/>
    <w:rsid w:val="006F41DF"/>
    <w:rsid w:val="00726AC0"/>
    <w:rsid w:val="009633BA"/>
    <w:rsid w:val="00984BC8"/>
    <w:rsid w:val="009C242E"/>
    <w:rsid w:val="00A33C60"/>
    <w:rsid w:val="00EA0D34"/>
    <w:rsid w:val="00FC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6AC0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726AC0"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rsid w:val="00726AC0"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rsid w:val="00726AC0"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rsid w:val="00726AC0"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  <w:rsid w:val="00726AC0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726AC0"/>
  </w:style>
  <w:style w:type="paragraph" w:customStyle="1" w:styleId="text">
    <w:name w:val="text"/>
    <w:basedOn w:val="esinormal"/>
    <w:rsid w:val="00726AC0"/>
    <w:rPr>
      <w:rFonts w:ascii="Times Roman" w:hAnsi="Times Roman"/>
      <w:sz w:val="20"/>
    </w:rPr>
  </w:style>
  <w:style w:type="paragraph" w:customStyle="1" w:styleId="esinormal">
    <w:name w:val="esinormal"/>
    <w:basedOn w:val="Normal"/>
    <w:rsid w:val="00726AC0"/>
  </w:style>
  <w:style w:type="paragraph" w:styleId="Header">
    <w:name w:val="header"/>
    <w:basedOn w:val="Normal"/>
    <w:rsid w:val="00726AC0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rsid w:val="00726AC0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rsid w:val="00726AC0"/>
    <w:pPr>
      <w:tabs>
        <w:tab w:val="right" w:leader="dot" w:pos="9360"/>
      </w:tabs>
      <w:ind w:left="1920"/>
    </w:pPr>
  </w:style>
  <w:style w:type="character" w:styleId="PageNumber">
    <w:name w:val="page number"/>
    <w:rsid w:val="00726AC0"/>
    <w:rPr>
      <w:rFonts w:ascii="Helvetica-Narrow" w:hAnsi="Helvetica-Narrow"/>
      <w:sz w:val="18"/>
    </w:rPr>
  </w:style>
  <w:style w:type="paragraph" w:customStyle="1" w:styleId="prep-info">
    <w:name w:val="prep-info"/>
    <w:basedOn w:val="text"/>
    <w:rsid w:val="00726AC0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rsid w:val="00726AC0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rsid w:val="00726AC0"/>
    <w:pPr>
      <w:ind w:left="331" w:hanging="288"/>
    </w:pPr>
  </w:style>
  <w:style w:type="paragraph" w:customStyle="1" w:styleId="space">
    <w:name w:val="space"/>
    <w:basedOn w:val="text"/>
    <w:rsid w:val="00726AC0"/>
  </w:style>
  <w:style w:type="paragraph" w:customStyle="1" w:styleId="cellhead">
    <w:name w:val="cell_head"/>
    <w:basedOn w:val="Normal"/>
    <w:rsid w:val="00726AC0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726AC0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rsid w:val="00726AC0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rsid w:val="00726AC0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sid w:val="00726AC0"/>
  </w:style>
  <w:style w:type="paragraph" w:customStyle="1" w:styleId="tblhd">
    <w:name w:val="tbl_hd"/>
    <w:basedOn w:val="Normal"/>
    <w:rsid w:val="00726AC0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rsid w:val="00726AC0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rsid w:val="00726AC0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rsid w:val="00726AC0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984BC8"/>
    <w:rPr>
      <w:color w:val="0000FF"/>
      <w:u w:val="single"/>
    </w:rPr>
  </w:style>
  <w:style w:type="paragraph" w:customStyle="1" w:styleId="Tool0">
    <w:name w:val="Tool"/>
    <w:basedOn w:val="text"/>
    <w:next w:val="H1"/>
    <w:rsid w:val="00726AC0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6AC0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726AC0"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rsid w:val="00726AC0"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rsid w:val="00726AC0"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rsid w:val="00726AC0"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  <w:rsid w:val="00726AC0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726AC0"/>
  </w:style>
  <w:style w:type="paragraph" w:customStyle="1" w:styleId="text">
    <w:name w:val="text"/>
    <w:basedOn w:val="esinormal"/>
    <w:rsid w:val="00726AC0"/>
    <w:rPr>
      <w:rFonts w:ascii="Times Roman" w:hAnsi="Times Roman"/>
      <w:sz w:val="20"/>
    </w:rPr>
  </w:style>
  <w:style w:type="paragraph" w:customStyle="1" w:styleId="esinormal">
    <w:name w:val="esinormal"/>
    <w:basedOn w:val="Normal"/>
    <w:rsid w:val="00726AC0"/>
  </w:style>
  <w:style w:type="paragraph" w:styleId="Header">
    <w:name w:val="header"/>
    <w:basedOn w:val="Normal"/>
    <w:rsid w:val="00726AC0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rsid w:val="00726AC0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rsid w:val="00726AC0"/>
    <w:pPr>
      <w:tabs>
        <w:tab w:val="right" w:leader="dot" w:pos="9360"/>
      </w:tabs>
      <w:ind w:left="1920"/>
    </w:pPr>
  </w:style>
  <w:style w:type="character" w:styleId="PageNumber">
    <w:name w:val="page number"/>
    <w:rsid w:val="00726AC0"/>
    <w:rPr>
      <w:rFonts w:ascii="Helvetica-Narrow" w:hAnsi="Helvetica-Narrow"/>
      <w:sz w:val="18"/>
    </w:rPr>
  </w:style>
  <w:style w:type="paragraph" w:customStyle="1" w:styleId="prep-info">
    <w:name w:val="prep-info"/>
    <w:basedOn w:val="text"/>
    <w:rsid w:val="00726AC0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rsid w:val="00726AC0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rsid w:val="00726AC0"/>
    <w:pPr>
      <w:ind w:left="331" w:hanging="288"/>
    </w:pPr>
  </w:style>
  <w:style w:type="paragraph" w:customStyle="1" w:styleId="space">
    <w:name w:val="space"/>
    <w:basedOn w:val="text"/>
    <w:rsid w:val="00726AC0"/>
  </w:style>
  <w:style w:type="paragraph" w:customStyle="1" w:styleId="cellhead">
    <w:name w:val="cell_head"/>
    <w:basedOn w:val="Normal"/>
    <w:rsid w:val="00726AC0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rsid w:val="00726AC0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rsid w:val="00726AC0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rsid w:val="00726AC0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  <w:rsid w:val="00726AC0"/>
  </w:style>
  <w:style w:type="paragraph" w:customStyle="1" w:styleId="tblhd">
    <w:name w:val="tbl_hd"/>
    <w:basedOn w:val="Normal"/>
    <w:rsid w:val="00726AC0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rsid w:val="00726AC0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rsid w:val="00726AC0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rsid w:val="00726AC0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rsid w:val="00984BC8"/>
    <w:rPr>
      <w:color w:val="0000FF"/>
      <w:u w:val="single"/>
    </w:rPr>
  </w:style>
  <w:style w:type="paragraph" w:customStyle="1" w:styleId="Tool0">
    <w:name w:val="Tool"/>
    <w:basedOn w:val="text"/>
    <w:next w:val="H1"/>
    <w:rsid w:val="00726AC0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apid%20Assessment%20and%20Recovery%20of%20Troubled%20Projects\Top%2010%20Problems-Track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Top 10 Problems-Tracking</Template>
  <TotalTime>1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2006-05-02T17:39:00Z</cp:lastPrinted>
  <dcterms:created xsi:type="dcterms:W3CDTF">2013-10-02T19:02:00Z</dcterms:created>
  <dcterms:modified xsi:type="dcterms:W3CDTF">2013-10-02T19:03:00Z</dcterms:modified>
</cp:coreProperties>
</file>