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2B93" w:rsidRDefault="00296DF0">
      <w:pPr>
        <w:pStyle w:val="H1"/>
      </w:pPr>
      <w:r>
        <w:t xml:space="preserve">User </w:t>
      </w:r>
      <w:r w:rsidR="000F27AA">
        <w:t>Test Case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9D2B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D2B93" w:rsidRDefault="009D2B93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9D2B93" w:rsidRDefault="009D2B93">
            <w:pPr>
              <w:pStyle w:val="cellhead"/>
            </w:pPr>
            <w:r>
              <w:t>Project Ref</w:t>
            </w:r>
            <w:r w:rsidR="004C133E">
              <w:t>erence</w:t>
            </w:r>
            <w:r>
              <w:t xml:space="preserve"> N</w:t>
            </w:r>
            <w:r w:rsidR="004C133E">
              <w:t>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9D2B93" w:rsidRDefault="009D2B93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9D2B93" w:rsidRDefault="009D2B93">
            <w:pPr>
              <w:pStyle w:val="cellhead"/>
            </w:pPr>
            <w:r>
              <w:t>Preparer’s Initials</w:t>
            </w:r>
          </w:p>
        </w:tc>
      </w:tr>
      <w:tr w:rsidR="009D2B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2B93" w:rsidRDefault="009D2B93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9D2B93" w:rsidRDefault="009D2B93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9D2B93" w:rsidRDefault="009D2B93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9D2B93" w:rsidRDefault="009D2B93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9D2B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D2B93" w:rsidRDefault="009D2B93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D2B93" w:rsidRDefault="009D2B93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D2B93" w:rsidRDefault="009D2B93">
            <w:pPr>
              <w:pStyle w:val="cellhead"/>
            </w:pPr>
            <w:r>
              <w:t>Contact’s Phone</w:t>
            </w:r>
            <w:r w:rsidR="004C133E">
              <w:t xml:space="preserve"> #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9D2B93" w:rsidRDefault="009D2B93">
            <w:pPr>
              <w:pStyle w:val="cellhead"/>
            </w:pPr>
            <w:r>
              <w:t>Date Prepared</w:t>
            </w:r>
          </w:p>
        </w:tc>
      </w:tr>
      <w:tr w:rsidR="009D2B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2B93" w:rsidRDefault="009D2B93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2B93" w:rsidRDefault="009D2B93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2B93" w:rsidRDefault="009D2B93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9D2B93" w:rsidRDefault="009D2B93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9D2B93" w:rsidRDefault="009D2B93">
      <w:pPr>
        <w:pStyle w:val="space"/>
      </w:pPr>
    </w:p>
    <w:p w:rsidR="009D2B93" w:rsidRDefault="009D2B93">
      <w:pPr>
        <w:pStyle w:val="space"/>
      </w:pPr>
    </w:p>
    <w:tbl>
      <w:tblPr>
        <w:tblW w:w="945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453"/>
      </w:tblGrid>
      <w:tr w:rsidR="009D2B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453" w:type="dxa"/>
            <w:tcBorders>
              <w:bottom w:val="nil"/>
            </w:tcBorders>
            <w:shd w:val="clear" w:color="auto" w:fill="FFFF99"/>
          </w:tcPr>
          <w:p w:rsidR="009D2B93" w:rsidRDefault="00AE1CC4">
            <w:pPr>
              <w:pStyle w:val="tblhd"/>
            </w:pPr>
            <w:r>
              <w:t>Test Case Title</w:t>
            </w:r>
            <w:r w:rsidR="009D2B93">
              <w:t>:</w:t>
            </w:r>
          </w:p>
        </w:tc>
      </w:tr>
      <w:tr w:rsidR="009D2B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9"/>
          <w:jc w:val="center"/>
        </w:trPr>
        <w:tc>
          <w:tcPr>
            <w:tcW w:w="9453" w:type="dxa"/>
            <w:tcBorders>
              <w:top w:val="nil"/>
              <w:bottom w:val="single" w:sz="6" w:space="0" w:color="auto"/>
            </w:tcBorders>
          </w:tcPr>
          <w:p w:rsidR="009D2B93" w:rsidRDefault="009D2B93">
            <w:pPr>
              <w:pStyle w:val="tbltxt"/>
              <w:tabs>
                <w:tab w:val="right" w:leader="underscore" w:pos="9407"/>
              </w:tabs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  <w:bookmarkEnd w:id="1"/>
          </w:p>
        </w:tc>
      </w:tr>
      <w:tr w:rsidR="009D2B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453" w:type="dxa"/>
            <w:tcBorders>
              <w:bottom w:val="nil"/>
            </w:tcBorders>
            <w:shd w:val="clear" w:color="auto" w:fill="FFFF99"/>
          </w:tcPr>
          <w:p w:rsidR="009D2B93" w:rsidRDefault="00AE1CC4">
            <w:pPr>
              <w:pStyle w:val="tbltxt"/>
              <w:tabs>
                <w:tab w:val="right" w:leader="underscore" w:pos="9407"/>
              </w:tabs>
              <w:rPr>
                <w:b/>
              </w:rPr>
            </w:pPr>
            <w:r>
              <w:rPr>
                <w:b/>
              </w:rPr>
              <w:t>Objective:</w:t>
            </w:r>
          </w:p>
        </w:tc>
      </w:tr>
      <w:tr w:rsidR="009D2B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9"/>
          <w:jc w:val="center"/>
        </w:trPr>
        <w:tc>
          <w:tcPr>
            <w:tcW w:w="9453" w:type="dxa"/>
            <w:tcBorders>
              <w:top w:val="nil"/>
              <w:bottom w:val="single" w:sz="6" w:space="0" w:color="auto"/>
            </w:tcBorders>
          </w:tcPr>
          <w:p w:rsidR="009D2B93" w:rsidRDefault="009D2B93">
            <w:pPr>
              <w:pStyle w:val="tbltxt"/>
              <w:tabs>
                <w:tab w:val="right" w:leader="underscore" w:pos="9407"/>
              </w:tabs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9D2B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453" w:type="dxa"/>
            <w:tcBorders>
              <w:bottom w:val="nil"/>
            </w:tcBorders>
            <w:shd w:val="clear" w:color="auto" w:fill="FFFF99"/>
          </w:tcPr>
          <w:p w:rsidR="009D2B93" w:rsidRDefault="00AE1CC4">
            <w:pPr>
              <w:pStyle w:val="tbltxt"/>
              <w:tabs>
                <w:tab w:val="right" w:leader="underscore" w:pos="9407"/>
              </w:tabs>
              <w:rPr>
                <w:b/>
              </w:rPr>
            </w:pPr>
            <w:r>
              <w:rPr>
                <w:b/>
              </w:rPr>
              <w:t>Reference to Test Scenario:</w:t>
            </w:r>
          </w:p>
        </w:tc>
      </w:tr>
      <w:tr w:rsidR="009D2B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9"/>
          <w:jc w:val="center"/>
        </w:trPr>
        <w:tc>
          <w:tcPr>
            <w:tcW w:w="9453" w:type="dxa"/>
            <w:tcBorders>
              <w:top w:val="nil"/>
              <w:bottom w:val="single" w:sz="6" w:space="0" w:color="auto"/>
            </w:tcBorders>
          </w:tcPr>
          <w:p w:rsidR="009D2B93" w:rsidRDefault="009D2B93">
            <w:pPr>
              <w:pStyle w:val="tbltxt"/>
              <w:tabs>
                <w:tab w:val="right" w:leader="underscore" w:pos="9407"/>
              </w:tabs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9D2B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453" w:type="dxa"/>
            <w:tcBorders>
              <w:bottom w:val="nil"/>
            </w:tcBorders>
            <w:shd w:val="clear" w:color="auto" w:fill="FFFF99"/>
          </w:tcPr>
          <w:p w:rsidR="009D2B93" w:rsidRDefault="00AE1CC4">
            <w:pPr>
              <w:pStyle w:val="tbltxt"/>
              <w:tabs>
                <w:tab w:val="right" w:leader="underscore" w:pos="9407"/>
              </w:tabs>
              <w:rPr>
                <w:b/>
              </w:rPr>
            </w:pPr>
            <w:r>
              <w:rPr>
                <w:b/>
              </w:rPr>
              <w:t>Precondition</w:t>
            </w:r>
            <w:r w:rsidR="009D2B93">
              <w:rPr>
                <w:b/>
              </w:rPr>
              <w:t>:</w:t>
            </w:r>
          </w:p>
        </w:tc>
      </w:tr>
      <w:tr w:rsidR="009D2B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9"/>
          <w:jc w:val="center"/>
        </w:trPr>
        <w:tc>
          <w:tcPr>
            <w:tcW w:w="9453" w:type="dxa"/>
            <w:tcBorders>
              <w:top w:val="nil"/>
              <w:bottom w:val="single" w:sz="6" w:space="0" w:color="auto"/>
            </w:tcBorders>
          </w:tcPr>
          <w:p w:rsidR="009D2B93" w:rsidRDefault="009D2B93">
            <w:pPr>
              <w:pStyle w:val="tbltxt"/>
              <w:tabs>
                <w:tab w:val="right" w:leader="underscore" w:pos="9407"/>
              </w:tabs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9D2B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453" w:type="dxa"/>
            <w:tcBorders>
              <w:bottom w:val="nil"/>
            </w:tcBorders>
            <w:shd w:val="clear" w:color="auto" w:fill="FFFF99"/>
          </w:tcPr>
          <w:p w:rsidR="009D2B93" w:rsidRDefault="00AE1CC4">
            <w:pPr>
              <w:pStyle w:val="tbltxt"/>
              <w:tabs>
                <w:tab w:val="right" w:leader="underscore" w:pos="9407"/>
              </w:tabs>
              <w:rPr>
                <w:b/>
              </w:rPr>
            </w:pPr>
            <w:r>
              <w:rPr>
                <w:b/>
              </w:rPr>
              <w:t>Postcondition</w:t>
            </w:r>
            <w:r w:rsidR="009D2B93">
              <w:rPr>
                <w:b/>
              </w:rPr>
              <w:t>:</w:t>
            </w:r>
          </w:p>
        </w:tc>
      </w:tr>
      <w:tr w:rsidR="009D2B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9"/>
          <w:jc w:val="center"/>
        </w:trPr>
        <w:tc>
          <w:tcPr>
            <w:tcW w:w="9453" w:type="dxa"/>
            <w:tcBorders>
              <w:top w:val="nil"/>
              <w:bottom w:val="single" w:sz="6" w:space="0" w:color="auto"/>
            </w:tcBorders>
          </w:tcPr>
          <w:p w:rsidR="009D2B93" w:rsidRDefault="009D2B93">
            <w:pPr>
              <w:pStyle w:val="tbltxt"/>
              <w:tabs>
                <w:tab w:val="right" w:leader="underscore" w:pos="9407"/>
              </w:tabs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9D2B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453" w:type="dxa"/>
            <w:tcBorders>
              <w:bottom w:val="nil"/>
            </w:tcBorders>
            <w:shd w:val="clear" w:color="auto" w:fill="FFFF99"/>
          </w:tcPr>
          <w:p w:rsidR="009D2B93" w:rsidRDefault="00AE1CC4">
            <w:pPr>
              <w:pStyle w:val="tbltxt"/>
              <w:tabs>
                <w:tab w:val="right" w:leader="underscore" w:pos="9407"/>
              </w:tabs>
              <w:rPr>
                <w:b/>
              </w:rPr>
            </w:pPr>
            <w:r>
              <w:rPr>
                <w:b/>
              </w:rPr>
              <w:t>Inputs</w:t>
            </w:r>
            <w:r w:rsidR="009D2B93">
              <w:rPr>
                <w:b/>
              </w:rPr>
              <w:t>:</w:t>
            </w:r>
          </w:p>
        </w:tc>
      </w:tr>
      <w:tr w:rsidR="009D2B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9"/>
          <w:jc w:val="center"/>
        </w:trPr>
        <w:tc>
          <w:tcPr>
            <w:tcW w:w="9453" w:type="dxa"/>
            <w:tcBorders>
              <w:top w:val="nil"/>
            </w:tcBorders>
          </w:tcPr>
          <w:p w:rsidR="009D2B93" w:rsidRDefault="009D2B93">
            <w:pPr>
              <w:pStyle w:val="tbltxt"/>
              <w:tabs>
                <w:tab w:val="right" w:leader="underscore" w:pos="9407"/>
              </w:tabs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E1C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453" w:type="dxa"/>
            <w:tcBorders>
              <w:bottom w:val="nil"/>
            </w:tcBorders>
            <w:shd w:val="clear" w:color="auto" w:fill="FFFF99"/>
          </w:tcPr>
          <w:p w:rsidR="00AE1CC4" w:rsidRDefault="00AE1CC4" w:rsidP="00D82223">
            <w:pPr>
              <w:pStyle w:val="tbltxt"/>
              <w:tabs>
                <w:tab w:val="right" w:leader="underscore" w:pos="9407"/>
              </w:tabs>
              <w:rPr>
                <w:b/>
              </w:rPr>
            </w:pPr>
            <w:r>
              <w:rPr>
                <w:b/>
              </w:rPr>
              <w:t>Expected Results:</w:t>
            </w:r>
          </w:p>
        </w:tc>
      </w:tr>
      <w:tr w:rsidR="00AE1C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9"/>
          <w:jc w:val="center"/>
        </w:trPr>
        <w:tc>
          <w:tcPr>
            <w:tcW w:w="945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E1CC4" w:rsidRDefault="00AE1CC4" w:rsidP="00AE1CC4">
            <w:pPr>
              <w:pStyle w:val="tbltxt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 </w:t>
            </w:r>
            <w:r>
              <w:rPr>
                <w:b/>
              </w:rPr>
              <w:t> </w:t>
            </w:r>
            <w:r>
              <w:rPr>
                <w:b/>
              </w:rPr>
              <w:t> </w:t>
            </w:r>
            <w:r>
              <w:rPr>
                <w:b/>
              </w:rPr>
              <w:t> </w:t>
            </w:r>
            <w:r>
              <w:rPr>
                <w:b/>
              </w:rPr>
              <w:t> </w:t>
            </w:r>
            <w:r>
              <w:rPr>
                <w:b/>
              </w:rPr>
              <w:fldChar w:fldCharType="end"/>
            </w:r>
          </w:p>
        </w:tc>
      </w:tr>
    </w:tbl>
    <w:p w:rsidR="009D2B93" w:rsidRDefault="009D2B93">
      <w:pPr>
        <w:pStyle w:val="space"/>
      </w:pPr>
    </w:p>
    <w:sectPr w:rsidR="009D2B9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7087" w:rsidRDefault="00EA7087">
      <w:r>
        <w:separator/>
      </w:r>
    </w:p>
  </w:endnote>
  <w:endnote w:type="continuationSeparator" w:id="0">
    <w:p w:rsidR="00EA7087" w:rsidRDefault="00EA7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G Omeg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3C65" w:rsidRDefault="002A3C65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EA7087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EA7087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3C65" w:rsidRDefault="002A3C65">
    <w:pPr>
      <w:pStyle w:val="footertext"/>
      <w:tabs>
        <w:tab w:val="clear" w:pos="1530"/>
        <w:tab w:val="left" w:pos="720"/>
      </w:tabs>
    </w:pPr>
    <w:r>
      <w:t>© ESI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EA7087">
      <w:rPr>
        <w:noProof/>
      </w:rPr>
      <w:t>document112</w:t>
    </w:r>
    <w: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D046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3C65" w:rsidRDefault="00EA7087">
    <w:pPr>
      <w:pStyle w:val="footertext"/>
      <w:tabs>
        <w:tab w:val="clear" w:pos="1530"/>
        <w:tab w:val="left" w:pos="72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-709930</wp:posOffset>
          </wp:positionH>
          <wp:positionV relativeFrom="paragraph">
            <wp:posOffset>-224790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A3C65">
      <w:tab/>
    </w:r>
    <w:r w:rsidR="002A3C65">
      <w:tab/>
    </w:r>
    <w:r>
      <w:rPr>
        <w:noProof/>
      </w:rPr>
      <w:t xml:space="preserve">        </w:t>
    </w:r>
    <w:r w:rsidRPr="00D81AE9">
      <w:rPr>
        <w:noProof/>
      </w:rPr>
      <w:t xml:space="preserve">  </w:t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bookmarkStart w:id="2" w:name="_GoBack"/>
    <w:bookmarkEnd w:id="2"/>
    <w:r w:rsidR="002A3C65">
      <w:tab/>
    </w:r>
    <w:r w:rsidR="002A3C65">
      <w:rPr>
        <w:rStyle w:val="PageNumber"/>
      </w:rPr>
      <w:fldChar w:fldCharType="begin"/>
    </w:r>
    <w:r w:rsidR="002A3C65">
      <w:rPr>
        <w:rStyle w:val="PageNumber"/>
      </w:rPr>
      <w:instrText xml:space="preserve"> PAGE </w:instrText>
    </w:r>
    <w:r w:rsidR="002A3C65">
      <w:rPr>
        <w:rStyle w:val="PageNumber"/>
      </w:rPr>
      <w:fldChar w:fldCharType="separate"/>
    </w:r>
    <w:r>
      <w:rPr>
        <w:rStyle w:val="PageNumber"/>
        <w:noProof/>
      </w:rPr>
      <w:t>1</w:t>
    </w:r>
    <w:r w:rsidR="002A3C65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7087" w:rsidRDefault="00EA7087">
      <w:r>
        <w:separator/>
      </w:r>
    </w:p>
  </w:footnote>
  <w:footnote w:type="continuationSeparator" w:id="0">
    <w:p w:rsidR="00EA7087" w:rsidRDefault="00EA70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3C65" w:rsidRDefault="002A3C65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EA7087">
        <w:rPr>
          <w:noProof/>
        </w:rPr>
        <w:t>User Test Case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3C65" w:rsidRDefault="002A3C65">
    <w:pPr>
      <w:pStyle w:val="Header-odd"/>
      <w:jc w:val="left"/>
    </w:pPr>
    <w:r>
      <w:tab/>
    </w:r>
    <w:fldSimple w:instr=" STYLEREF H1 \* MERGEFORMAT ">
      <w:r w:rsidR="00EA7087">
        <w:rPr>
          <w:noProof/>
        </w:rPr>
        <w:t>User Test Case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7087" w:rsidRDefault="00EA708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3"/>
  <w:activeWritingStyle w:appName="MSWord" w:lang="en-US" w:vendorID="8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087"/>
    <w:rsid w:val="000F27AA"/>
    <w:rsid w:val="000F4272"/>
    <w:rsid w:val="001124E4"/>
    <w:rsid w:val="00296DF0"/>
    <w:rsid w:val="002A3C65"/>
    <w:rsid w:val="00343F3C"/>
    <w:rsid w:val="00486547"/>
    <w:rsid w:val="00492743"/>
    <w:rsid w:val="004A514F"/>
    <w:rsid w:val="004C133E"/>
    <w:rsid w:val="005920A6"/>
    <w:rsid w:val="005A440C"/>
    <w:rsid w:val="006D046E"/>
    <w:rsid w:val="009D2B93"/>
    <w:rsid w:val="009E57A6"/>
    <w:rsid w:val="00AE1CC4"/>
    <w:rsid w:val="00CA1509"/>
    <w:rsid w:val="00D52273"/>
    <w:rsid w:val="00D82223"/>
    <w:rsid w:val="00E14F7B"/>
    <w:rsid w:val="00EA7087"/>
    <w:rsid w:val="00F7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E1CC4"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bullet1tight">
    <w:name w:val="bullet1 tight"/>
    <w:basedOn w:val="Normal"/>
    <w:rsid w:val="00AE1CC4"/>
    <w:pPr>
      <w:numPr>
        <w:numId w:val="3"/>
      </w:numPr>
    </w:pPr>
    <w:rPr>
      <w:rFonts w:ascii="CG Omega" w:hAnsi="CG Omega"/>
      <w:sz w:val="22"/>
      <w:lang w:val="en-GB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table" w:styleId="TableGrid">
    <w:name w:val="Table Grid"/>
    <w:basedOn w:val="TableNormal"/>
    <w:rsid w:val="00AE1CC4"/>
    <w:pPr>
      <w:spacing w:after="12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EA708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E1CC4"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bullet1tight">
    <w:name w:val="bullet1 tight"/>
    <w:basedOn w:val="Normal"/>
    <w:rsid w:val="00AE1CC4"/>
    <w:pPr>
      <w:numPr>
        <w:numId w:val="3"/>
      </w:numPr>
    </w:pPr>
    <w:rPr>
      <w:rFonts w:ascii="CG Omega" w:hAnsi="CG Omega"/>
      <w:sz w:val="22"/>
      <w:lang w:val="en-GB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table" w:styleId="TableGrid">
    <w:name w:val="Table Grid"/>
    <w:basedOn w:val="TableNormal"/>
    <w:rsid w:val="00AE1CC4"/>
    <w:pPr>
      <w:spacing w:after="12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EA708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Testing%20Techniques%20for%20Tracing%20and%20Validating%20Requirements\User%20Test%20Cas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User Test Case</Template>
  <TotalTime>0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2001-03-20T19:22:00Z</cp:lastPrinted>
  <dcterms:created xsi:type="dcterms:W3CDTF">2013-10-02T20:41:00Z</dcterms:created>
  <dcterms:modified xsi:type="dcterms:W3CDTF">2013-10-02T20:41:00Z</dcterms:modified>
</cp:coreProperties>
</file>