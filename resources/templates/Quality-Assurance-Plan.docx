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729" w:rsidRDefault="00B96729">
      <w:pPr>
        <w:pStyle w:val="H1"/>
      </w:pPr>
      <w:r>
        <w:t>Quality Assurance Plan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>Project Ref</w:t>
            </w:r>
            <w:r w:rsidR="00F802B8">
              <w:t>erence</w:t>
            </w:r>
            <w:r>
              <w:t xml:space="preserve"> N</w:t>
            </w:r>
            <w:r w:rsidR="00F802B8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>Preparer’s Initials</w:t>
            </w:r>
          </w:p>
        </w:tc>
      </w:tr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6729" w:rsidRDefault="00B96729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96729" w:rsidRDefault="00B96729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96729" w:rsidRDefault="00B96729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96729" w:rsidRDefault="00B96729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3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>Contact’s Phone</w:t>
            </w:r>
            <w:r w:rsidR="00F802B8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>Date Prepared</w:t>
            </w:r>
          </w:p>
        </w:tc>
      </w:tr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6729" w:rsidRDefault="00B96729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4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6729" w:rsidRDefault="00B96729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5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6729" w:rsidRDefault="00B96729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96729" w:rsidRDefault="00B96729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B96729" w:rsidRDefault="00B96729">
      <w:pPr>
        <w:pStyle w:val="space"/>
      </w:pPr>
    </w:p>
    <w:p w:rsidR="00B96729" w:rsidRDefault="00B96729">
      <w:pPr>
        <w:pStyle w:val="H2"/>
      </w:pPr>
      <w:r>
        <w:t>1.0 Objective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>Provide a brief description of the Q</w:t>
            </w:r>
            <w:r w:rsidR="005136AC">
              <w:t xml:space="preserve">uality </w:t>
            </w:r>
            <w:r>
              <w:t>A</w:t>
            </w:r>
            <w:r w:rsidR="005136AC">
              <w:t xml:space="preserve">ssurance </w:t>
            </w:r>
            <w:r>
              <w:t>P</w:t>
            </w:r>
            <w:r w:rsidR="005136AC">
              <w:t>lan</w:t>
            </w:r>
            <w:r>
              <w:t xml:space="preserve">’s intent. </w:t>
            </w:r>
          </w:p>
        </w:tc>
      </w:tr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6729" w:rsidRDefault="00B96729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</w:tbl>
    <w:p w:rsidR="00B96729" w:rsidRDefault="00B96729">
      <w:pPr>
        <w:pStyle w:val="space"/>
      </w:pPr>
    </w:p>
    <w:p w:rsidR="00B96729" w:rsidRDefault="00B96729">
      <w:pPr>
        <w:pStyle w:val="H2"/>
      </w:pPr>
      <w:r>
        <w:t>2.0 Performance Indicators and Acceptable Quality Levels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 xml:space="preserve">Provide a description of the performance indicators to be measured and their </w:t>
            </w:r>
            <w:r w:rsidR="005136AC">
              <w:t>acceptable quality levels</w:t>
            </w:r>
            <w:r>
              <w:t>.</w:t>
            </w:r>
          </w:p>
        </w:tc>
      </w:tr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6729" w:rsidRDefault="00B96729" w:rsidP="00B96729">
            <w:pPr>
              <w:pStyle w:val="cellte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</w:tbl>
    <w:p w:rsidR="00B96729" w:rsidRDefault="00B96729">
      <w:pPr>
        <w:pStyle w:val="space"/>
      </w:pPr>
    </w:p>
    <w:p w:rsidR="00B96729" w:rsidRDefault="00B96729">
      <w:pPr>
        <w:pStyle w:val="H2"/>
      </w:pPr>
      <w:r>
        <w:t>3.0 Surveillance Methods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>Provide a description of the evaluations that will be performed based on the indicators in section 2.0.</w:t>
            </w:r>
          </w:p>
        </w:tc>
      </w:tr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6729" w:rsidRDefault="00B96729" w:rsidP="00B96729">
            <w:pPr>
              <w:pStyle w:val="cellte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</w:tbl>
    <w:p w:rsidR="00B96729" w:rsidRDefault="00B96729">
      <w:pPr>
        <w:pStyle w:val="space"/>
      </w:pPr>
    </w:p>
    <w:p w:rsidR="00B96729" w:rsidRDefault="00B96729">
      <w:pPr>
        <w:pStyle w:val="H2"/>
      </w:pPr>
      <w:r>
        <w:t>4.0 Incentives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96729" w:rsidRDefault="00B96729">
            <w:pPr>
              <w:pStyle w:val="cellhead"/>
            </w:pPr>
            <w:r>
              <w:t>Provide a description of any incentives/penalties.</w:t>
            </w:r>
          </w:p>
        </w:tc>
      </w:tr>
      <w:tr w:rsidR="00B9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6729" w:rsidRDefault="00B96729" w:rsidP="00B96729">
            <w:pPr>
              <w:pStyle w:val="celltext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</w:tr>
    </w:tbl>
    <w:p w:rsidR="00B96729" w:rsidRDefault="00B96729">
      <w:pPr>
        <w:pStyle w:val="space"/>
      </w:pPr>
    </w:p>
    <w:sectPr w:rsidR="00B96729" w:rsidSect="006E3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0881" w:rsidRDefault="00F90881" w:rsidP="00B96729">
      <w:pPr>
        <w:pStyle w:val="H1"/>
      </w:pPr>
      <w:r>
        <w:separator/>
      </w:r>
    </w:p>
  </w:endnote>
  <w:endnote w:type="continuationSeparator" w:id="0">
    <w:p w:rsidR="00F90881" w:rsidRDefault="00F90881" w:rsidP="00B96729">
      <w:pPr>
        <w:pStyle w:val="H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3B3C" w:rsidRDefault="008F3B3C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F90881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F90881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3B3C" w:rsidRPr="00F802B8" w:rsidRDefault="006E39C9" w:rsidP="00F802B8">
    <w:pPr>
      <w:pStyle w:val="footertext"/>
      <w:tabs>
        <w:tab w:val="clear" w:pos="1530"/>
        <w:tab w:val="left" w:pos="720"/>
      </w:tabs>
    </w:pPr>
    <w:bookmarkStart w:id="12" w:name="_GoBack"/>
    <w:bookmarkEnd w:id="12"/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-495300</wp:posOffset>
          </wp:positionH>
          <wp:positionV relativeFrom="paragraph">
            <wp:posOffset>-190500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3B3C">
      <w:tab/>
    </w:r>
    <w:r w:rsidR="008F3B3C">
      <w:tab/>
    </w:r>
    <w:hyperlink r:id="rId2" w:history="1">
      <w:r w:rsidRPr="00B73C12">
        <w:rPr>
          <w:rStyle w:val="Hyperlink"/>
          <w:sz w:val="20"/>
        </w:rPr>
        <w:t>www.esi-intl.com</w:t>
      </w:r>
    </w:hyperlink>
    <w:r w:rsidRPr="00B73C12">
      <w:rPr>
        <w:sz w:val="20"/>
      </w:rPr>
      <w:t xml:space="preserve">          (888) 374-8884             </w:t>
    </w:r>
    <w:r w:rsidRPr="00B73C12">
      <w:rPr>
        <w:rFonts w:cs="Helvetica"/>
        <w:sz w:val="20"/>
      </w:rPr>
      <w:t>©</w:t>
    </w:r>
    <w:r w:rsidRPr="00B73C12">
      <w:rPr>
        <w:sz w:val="20"/>
      </w:rPr>
      <w:t>ESI International</w:t>
    </w:r>
    <w:r w:rsidR="008F3B3C">
      <w:tab/>
    </w:r>
    <w:r w:rsidR="008F3B3C">
      <w:rPr>
        <w:rStyle w:val="PageNumber"/>
      </w:rPr>
      <w:fldChar w:fldCharType="begin"/>
    </w:r>
    <w:r w:rsidR="008F3B3C">
      <w:rPr>
        <w:rStyle w:val="PageNumber"/>
      </w:rPr>
      <w:instrText xml:space="preserve"> PAGE </w:instrText>
    </w:r>
    <w:r w:rsidR="008F3B3C">
      <w:rPr>
        <w:rStyle w:val="PageNumber"/>
      </w:rPr>
      <w:fldChar w:fldCharType="separate"/>
    </w:r>
    <w:r>
      <w:rPr>
        <w:rStyle w:val="PageNumber"/>
        <w:noProof/>
      </w:rPr>
      <w:t>1</w:t>
    </w:r>
    <w:r w:rsidR="008F3B3C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3B3C" w:rsidRDefault="008F3B3C" w:rsidP="00B96729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hyperlink r:id="rId1" w:history="1">
      <w:r w:rsidR="006E39C9" w:rsidRPr="00B73C12">
        <w:rPr>
          <w:rStyle w:val="Hyperlink"/>
          <w:sz w:val="20"/>
        </w:rPr>
        <w:t>www.esi-intl.com</w:t>
      </w:r>
    </w:hyperlink>
    <w:r w:rsidR="006E39C9" w:rsidRPr="00B73C12">
      <w:rPr>
        <w:sz w:val="20"/>
      </w:rPr>
      <w:t xml:space="preserve">          (888) 374-8884             </w:t>
    </w:r>
    <w:r w:rsidR="006E39C9" w:rsidRPr="00B73C12">
      <w:rPr>
        <w:rFonts w:cs="Helvetica"/>
        <w:sz w:val="20"/>
      </w:rPr>
      <w:t>©</w:t>
    </w:r>
    <w:r w:rsidR="006E39C9" w:rsidRPr="00B73C12">
      <w:rPr>
        <w:sz w:val="20"/>
      </w:rPr>
      <w:t>ESI International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E39C9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0881" w:rsidRDefault="00F90881" w:rsidP="00B96729">
      <w:pPr>
        <w:pStyle w:val="H1"/>
      </w:pPr>
      <w:r>
        <w:separator/>
      </w:r>
    </w:p>
  </w:footnote>
  <w:footnote w:type="continuationSeparator" w:id="0">
    <w:p w:rsidR="00F90881" w:rsidRDefault="00F90881" w:rsidP="00B96729">
      <w:pPr>
        <w:pStyle w:val="H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3B3C" w:rsidRDefault="008F3B3C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F90881">
        <w:rPr>
          <w:noProof/>
        </w:rPr>
        <w:t>Quality Assurance Plan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3B3C" w:rsidRDefault="008F3B3C">
    <w:pPr>
      <w:pStyle w:val="Header-odd"/>
      <w:jc w:val="left"/>
    </w:pPr>
    <w:r>
      <w:tab/>
    </w:r>
    <w:fldSimple w:instr=" STYLEREF H1 \* MERGEFORMAT ">
      <w:r w:rsidR="006E39C9">
        <w:rPr>
          <w:noProof/>
        </w:rPr>
        <w:t>Quality Assurance Plan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39C9" w:rsidRDefault="006E3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881"/>
    <w:rsid w:val="00073169"/>
    <w:rsid w:val="00106152"/>
    <w:rsid w:val="00177849"/>
    <w:rsid w:val="002E0DE6"/>
    <w:rsid w:val="00413FDF"/>
    <w:rsid w:val="004A6A94"/>
    <w:rsid w:val="005136AC"/>
    <w:rsid w:val="006A1278"/>
    <w:rsid w:val="006E39C9"/>
    <w:rsid w:val="008F3B3C"/>
    <w:rsid w:val="009960DC"/>
    <w:rsid w:val="00B96729"/>
    <w:rsid w:val="00C440BF"/>
    <w:rsid w:val="00EB575D"/>
    <w:rsid w:val="00F802B8"/>
    <w:rsid w:val="00F9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6E39C9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6E39C9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si-int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erformance-Based%20Acquisition%20Preparing%20Work%20Statements\Quality%20Assurance%20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Quality Assurance Plan</Template>
  <TotalTime>22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2003-09-24T16:05:00Z</cp:lastPrinted>
  <dcterms:created xsi:type="dcterms:W3CDTF">2013-10-01T17:17:00Z</dcterms:created>
  <dcterms:modified xsi:type="dcterms:W3CDTF">2013-10-01T17:40:00Z</dcterms:modified>
</cp:coreProperties>
</file>