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F1A" w:rsidRDefault="00797F1A">
      <w:pPr>
        <w:pStyle w:val="H1"/>
      </w:pPr>
      <w:r>
        <w:t xml:space="preserve">Risk Response </w:t>
      </w:r>
      <w:r w:rsidR="007C0FF6">
        <w:t xml:space="preserve">Implementation </w:t>
      </w:r>
      <w:r>
        <w:t>Status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7C0F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C0FF6" w:rsidRDefault="007C0FF6" w:rsidP="00114F16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C0FF6" w:rsidRDefault="007C0FF6" w:rsidP="00114F16">
            <w:pPr>
              <w:pStyle w:val="cellhead"/>
            </w:pPr>
            <w:r>
              <w:t>Project Reference Number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C0FF6" w:rsidRDefault="007C0FF6" w:rsidP="00114F16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C0FF6" w:rsidRDefault="007C0FF6" w:rsidP="00114F16">
            <w:pPr>
              <w:pStyle w:val="cellhead"/>
            </w:pPr>
            <w:r>
              <w:t>Preparer’s Initials</w:t>
            </w:r>
          </w:p>
        </w:tc>
      </w:tr>
      <w:tr w:rsidR="007C0F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FF6" w:rsidRDefault="007C0FF6" w:rsidP="00114F16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C0FF6" w:rsidRDefault="007C0FF6" w:rsidP="00114F16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C0FF6" w:rsidRDefault="007C0FF6" w:rsidP="00114F16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C0FF6" w:rsidRDefault="007C0FF6" w:rsidP="00114F16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7C0F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C0FF6" w:rsidRDefault="007C0FF6" w:rsidP="00114F16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C0FF6" w:rsidRDefault="001B454B" w:rsidP="00114F16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C0FF6" w:rsidRDefault="007C0FF6" w:rsidP="00114F16">
            <w:pPr>
              <w:pStyle w:val="cellhead"/>
            </w:pPr>
            <w:r>
              <w:t>Contact’s Phone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C0FF6" w:rsidRDefault="007C0FF6" w:rsidP="00114F16">
            <w:pPr>
              <w:pStyle w:val="cellhead"/>
            </w:pPr>
            <w:r>
              <w:t>Date Prepared</w:t>
            </w:r>
          </w:p>
        </w:tc>
      </w:tr>
      <w:tr w:rsidR="007C0F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FF6" w:rsidRDefault="007C0FF6" w:rsidP="00114F16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FF6" w:rsidRDefault="007C0FF6" w:rsidP="00114F16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0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0FF6" w:rsidRDefault="007C0FF6" w:rsidP="00114F16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1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C0FF6" w:rsidRDefault="007C0FF6" w:rsidP="00114F16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7C0FF6" w:rsidRDefault="007C0FF6" w:rsidP="007C0FF6">
      <w:pPr>
        <w:pStyle w:val="space"/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4"/>
        <w:gridCol w:w="2322"/>
        <w:gridCol w:w="2322"/>
        <w:gridCol w:w="2322"/>
      </w:tblGrid>
      <w:tr w:rsidR="00797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4" w:type="dxa"/>
            <w:shd w:val="clear" w:color="auto" w:fill="FFFF99"/>
          </w:tcPr>
          <w:p w:rsidR="00797F1A" w:rsidRDefault="00797F1A">
            <w:pPr>
              <w:pStyle w:val="tbltxt"/>
            </w:pPr>
            <w:r>
              <w:t>Project Name</w:t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2322" w:type="dxa"/>
            <w:shd w:val="clear" w:color="auto" w:fill="FFFF99"/>
          </w:tcPr>
          <w:p w:rsidR="00797F1A" w:rsidRDefault="00797F1A">
            <w:pPr>
              <w:pStyle w:val="tbltxt"/>
            </w:pPr>
            <w:r>
              <w:t>Sponsor</w:t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3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797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4" w:type="dxa"/>
            <w:shd w:val="clear" w:color="auto" w:fill="FFFF99"/>
          </w:tcPr>
          <w:p w:rsidR="00797F1A" w:rsidRDefault="00797F1A">
            <w:pPr>
              <w:pStyle w:val="tbltxt"/>
            </w:pPr>
            <w:r>
              <w:t>Project Manager</w:t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4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322" w:type="dxa"/>
            <w:shd w:val="clear" w:color="auto" w:fill="FFFF99"/>
          </w:tcPr>
          <w:p w:rsidR="00797F1A" w:rsidRDefault="00797F1A">
            <w:pPr>
              <w:pStyle w:val="tbltxt"/>
            </w:pPr>
            <w:r>
              <w:t>Tel. No.</w:t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797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4" w:type="dxa"/>
            <w:shd w:val="clear" w:color="auto" w:fill="FFFF99"/>
          </w:tcPr>
          <w:p w:rsidR="00797F1A" w:rsidRDefault="00797F1A">
            <w:pPr>
              <w:pStyle w:val="tbltxt"/>
            </w:pPr>
            <w:r>
              <w:t>WBS Activity</w:t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5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322" w:type="dxa"/>
            <w:shd w:val="clear" w:color="auto" w:fill="FFFF99"/>
          </w:tcPr>
          <w:p w:rsidR="00797F1A" w:rsidRDefault="00797F1A">
            <w:pPr>
              <w:pStyle w:val="tbltxt"/>
            </w:pPr>
            <w:r>
              <w:t>Number</w:t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797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4" w:type="dxa"/>
            <w:shd w:val="clear" w:color="auto" w:fill="FFFF99"/>
          </w:tcPr>
          <w:p w:rsidR="00797F1A" w:rsidRDefault="00797F1A">
            <w:pPr>
              <w:pStyle w:val="tbltxt"/>
            </w:pPr>
            <w:r>
              <w:t>Risk Event</w:t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6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2322" w:type="dxa"/>
            <w:shd w:val="clear" w:color="auto" w:fill="FFFF99"/>
          </w:tcPr>
          <w:p w:rsidR="00797F1A" w:rsidRDefault="00797F1A">
            <w:pPr>
              <w:pStyle w:val="tbltxt"/>
            </w:pPr>
            <w:r>
              <w:t>Date recorded</w:t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7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  <w:tr w:rsidR="00797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4" w:type="dxa"/>
            <w:tcBorders>
              <w:bottom w:val="single" w:sz="4" w:space="0" w:color="auto"/>
            </w:tcBorders>
            <w:shd w:val="clear" w:color="auto" w:fill="FFFF99"/>
          </w:tcPr>
          <w:p w:rsidR="00797F1A" w:rsidRDefault="00797F1A">
            <w:pPr>
              <w:pStyle w:val="tbltxt"/>
            </w:pPr>
            <w:r>
              <w:t>Potential Impact</w:t>
            </w:r>
          </w:p>
          <w:p w:rsidR="00797F1A" w:rsidRDefault="00797F1A">
            <w:pPr>
              <w:pStyle w:val="tbltxt"/>
            </w:pP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2322" w:type="dxa"/>
            <w:shd w:val="clear" w:color="auto" w:fill="FFFF99"/>
          </w:tcPr>
          <w:p w:rsidR="00797F1A" w:rsidRDefault="00797F1A">
            <w:pPr>
              <w:pStyle w:val="tbltxt"/>
            </w:pPr>
            <w:r>
              <w:t>Probability</w:t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9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797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4" w:type="dxa"/>
            <w:tcBorders>
              <w:bottom w:val="single" w:sz="4" w:space="0" w:color="auto"/>
            </w:tcBorders>
            <w:shd w:val="clear" w:color="auto" w:fill="FFFF99"/>
          </w:tcPr>
          <w:p w:rsidR="00797F1A" w:rsidRDefault="00797F1A">
            <w:pPr>
              <w:pStyle w:val="tbltxt"/>
            </w:pPr>
            <w:r>
              <w:t>Strategy</w:t>
            </w:r>
          </w:p>
          <w:p w:rsidR="00797F1A" w:rsidRDefault="00797F1A">
            <w:pPr>
              <w:pStyle w:val="tbltxt"/>
            </w:pPr>
          </w:p>
          <w:p w:rsidR="00797F1A" w:rsidRDefault="00797F1A">
            <w:pPr>
              <w:pStyle w:val="tbltxt"/>
            </w:pPr>
          </w:p>
          <w:p w:rsidR="00797F1A" w:rsidRDefault="00797F1A">
            <w:pPr>
              <w:pStyle w:val="tbltxt"/>
            </w:pPr>
          </w:p>
        </w:tc>
        <w:tc>
          <w:tcPr>
            <w:tcW w:w="6966" w:type="dxa"/>
            <w:gridSpan w:val="3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0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</w:tr>
      <w:tr w:rsidR="00797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4" w:type="dxa"/>
            <w:shd w:val="clear" w:color="auto" w:fill="FFFF99"/>
          </w:tcPr>
          <w:p w:rsidR="00797F1A" w:rsidRDefault="00797F1A">
            <w:pPr>
              <w:pStyle w:val="tbltxt"/>
            </w:pPr>
            <w:r>
              <w:t>Strategy Owner</w:t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1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  <w:tc>
          <w:tcPr>
            <w:tcW w:w="2322" w:type="dxa"/>
            <w:shd w:val="clear" w:color="auto" w:fill="FFFF99"/>
          </w:tcPr>
          <w:p w:rsidR="00797F1A" w:rsidRDefault="00797F1A">
            <w:pPr>
              <w:pStyle w:val="tbltxt"/>
            </w:pPr>
            <w:r>
              <w:t>Tel. No.</w:t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797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4" w:type="dxa"/>
            <w:tcBorders>
              <w:bottom w:val="single" w:sz="4" w:space="0" w:color="auto"/>
            </w:tcBorders>
            <w:shd w:val="clear" w:color="auto" w:fill="FFFF99"/>
          </w:tcPr>
          <w:p w:rsidR="00797F1A" w:rsidRDefault="00797F1A">
            <w:pPr>
              <w:pStyle w:val="tbltxt"/>
            </w:pPr>
            <w:r>
              <w:t>Success Criteria</w:t>
            </w:r>
          </w:p>
          <w:p w:rsidR="00797F1A" w:rsidRDefault="00797F1A">
            <w:pPr>
              <w:pStyle w:val="tbltxt"/>
            </w:pPr>
          </w:p>
          <w:p w:rsidR="00797F1A" w:rsidRDefault="00797F1A">
            <w:pPr>
              <w:pStyle w:val="tbltxt"/>
            </w:pPr>
          </w:p>
          <w:p w:rsidR="00797F1A" w:rsidRDefault="00797F1A">
            <w:pPr>
              <w:pStyle w:val="tbltxt"/>
            </w:pPr>
          </w:p>
        </w:tc>
        <w:tc>
          <w:tcPr>
            <w:tcW w:w="6966" w:type="dxa"/>
            <w:gridSpan w:val="3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2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</w:tc>
      </w:tr>
      <w:tr w:rsidR="00797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4" w:type="dxa"/>
            <w:shd w:val="clear" w:color="auto" w:fill="FFFF99"/>
          </w:tcPr>
          <w:p w:rsidR="00797F1A" w:rsidRDefault="00797F1A">
            <w:pPr>
              <w:pStyle w:val="tbltxt"/>
            </w:pPr>
            <w:r>
              <w:t xml:space="preserve">Status as of: </w:t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15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13" w:name="Text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22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t xml:space="preserve">/ </w:t>
            </w:r>
            <w:r>
              <w:fldChar w:fldCharType="begin">
                <w:ffData>
                  <w:name w:val="Text2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t xml:space="preserve"> /20</w:t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797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4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22"/>
                  <w:enabled/>
                  <w:calcOnExit w:val="0"/>
                  <w:textInput>
                    <w:maxLength w:val="2"/>
                  </w:textInput>
                </w:ffData>
              </w:fldChar>
            </w:r>
            <w:bookmarkStart w:id="14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  <w:r>
              <w:t xml:space="preserve">/ </w:t>
            </w:r>
            <w:r>
              <w:fldChar w:fldCharType="begin">
                <w:ffData>
                  <w:name w:val="Text23"/>
                  <w:enabled/>
                  <w:calcOnExit w:val="0"/>
                  <w:textInput>
                    <w:maxLength w:val="2"/>
                  </w:textInput>
                </w:ffData>
              </w:fldChar>
            </w:r>
            <w:bookmarkStart w:id="15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  <w:r>
              <w:t xml:space="preserve"> /20</w:t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15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22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t xml:space="preserve">/ </w:t>
            </w:r>
            <w:r>
              <w:fldChar w:fldCharType="begin">
                <w:ffData>
                  <w:name w:val="Text2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t xml:space="preserve"> /20</w:t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15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797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4" w:type="dxa"/>
            <w:tcBorders>
              <w:bottom w:val="single" w:sz="4" w:space="0" w:color="auto"/>
            </w:tcBorders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22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t xml:space="preserve">/ </w:t>
            </w:r>
            <w:r>
              <w:fldChar w:fldCharType="begin">
                <w:ffData>
                  <w:name w:val="Text2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t xml:space="preserve"> /20</w:t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15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22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t xml:space="preserve">/ </w:t>
            </w:r>
            <w: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t xml:space="preserve"> /20</w:t>
            </w:r>
          </w:p>
        </w:tc>
        <w:tc>
          <w:tcPr>
            <w:tcW w:w="2322" w:type="dxa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15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797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94" w:type="dxa"/>
            <w:shd w:val="clear" w:color="auto" w:fill="FFFF99"/>
          </w:tcPr>
          <w:p w:rsidR="00797F1A" w:rsidRDefault="00797F1A">
            <w:pPr>
              <w:pStyle w:val="tbltxt"/>
            </w:pPr>
            <w:r>
              <w:t>Final Outcome</w:t>
            </w:r>
          </w:p>
        </w:tc>
        <w:tc>
          <w:tcPr>
            <w:tcW w:w="6966" w:type="dxa"/>
            <w:gridSpan w:val="3"/>
          </w:tcPr>
          <w:p w:rsidR="00797F1A" w:rsidRDefault="00797F1A">
            <w:pPr>
              <w:pStyle w:val="tbltxt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6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</w:tr>
    </w:tbl>
    <w:p w:rsidR="00797F1A" w:rsidRDefault="00797F1A">
      <w:pPr>
        <w:pStyle w:val="space"/>
      </w:pPr>
    </w:p>
    <w:sectPr w:rsidR="00797F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005" w:rsidRDefault="00D27005">
      <w:r>
        <w:separator/>
      </w:r>
    </w:p>
  </w:endnote>
  <w:endnote w:type="continuationSeparator" w:id="0">
    <w:p w:rsidR="00D27005" w:rsidRDefault="00D27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536" w:rsidRDefault="005F5536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D27005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D27005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536" w:rsidRDefault="005F5536">
    <w:pPr>
      <w:pStyle w:val="footertext"/>
      <w:tabs>
        <w:tab w:val="clear" w:pos="1530"/>
        <w:tab w:val="left" w:pos="720"/>
      </w:tabs>
    </w:pPr>
    <w:r>
      <w:t>© 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D27005">
      <w:rPr>
        <w:noProof/>
      </w:rPr>
      <w:t>document34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536" w:rsidRDefault="00D27005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-716280</wp:posOffset>
          </wp:positionH>
          <wp:positionV relativeFrom="paragraph">
            <wp:posOffset>-227965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F5536">
      <w:tab/>
    </w:r>
    <w:r w:rsidR="005F5536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bookmarkStart w:id="17" w:name="_GoBack"/>
    <w:bookmarkEnd w:id="17"/>
    <w:r w:rsidR="005F5536">
      <w:tab/>
    </w:r>
    <w:r w:rsidR="005F5536">
      <w:rPr>
        <w:rStyle w:val="PageNumber"/>
      </w:rPr>
      <w:fldChar w:fldCharType="begin"/>
    </w:r>
    <w:r w:rsidR="005F5536">
      <w:rPr>
        <w:rStyle w:val="PageNumber"/>
      </w:rPr>
      <w:instrText xml:space="preserve"> PAGE </w:instrText>
    </w:r>
    <w:r w:rsidR="005F5536">
      <w:rPr>
        <w:rStyle w:val="PageNumber"/>
      </w:rPr>
      <w:fldChar w:fldCharType="separate"/>
    </w:r>
    <w:r>
      <w:rPr>
        <w:rStyle w:val="PageNumber"/>
        <w:noProof/>
      </w:rPr>
      <w:t>1</w:t>
    </w:r>
    <w:r w:rsidR="005F5536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005" w:rsidRDefault="00D27005">
      <w:r>
        <w:separator/>
      </w:r>
    </w:p>
  </w:footnote>
  <w:footnote w:type="continuationSeparator" w:id="0">
    <w:p w:rsidR="00D27005" w:rsidRDefault="00D270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536" w:rsidRDefault="005F5536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D27005">
        <w:rPr>
          <w:noProof/>
        </w:rPr>
        <w:t>Risk Response Implementation Status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536" w:rsidRDefault="005F5536">
    <w:pPr>
      <w:pStyle w:val="Header-odd"/>
      <w:jc w:val="left"/>
    </w:pPr>
    <w:r>
      <w:tab/>
    </w:r>
    <w:fldSimple w:instr=" STYLEREF H1 \* MERGEFORMAT ">
      <w:r w:rsidR="00D27005">
        <w:rPr>
          <w:noProof/>
        </w:rPr>
        <w:t>Risk Response Implementation Status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05" w:rsidRDefault="00D270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005"/>
    <w:rsid w:val="00071898"/>
    <w:rsid w:val="00114F16"/>
    <w:rsid w:val="0017055B"/>
    <w:rsid w:val="001B454B"/>
    <w:rsid w:val="003208D0"/>
    <w:rsid w:val="0034476F"/>
    <w:rsid w:val="003A186F"/>
    <w:rsid w:val="004F02EA"/>
    <w:rsid w:val="005F5536"/>
    <w:rsid w:val="00797F1A"/>
    <w:rsid w:val="007C0FF6"/>
    <w:rsid w:val="00907362"/>
    <w:rsid w:val="00C611E7"/>
    <w:rsid w:val="00D2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D27005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D27005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roject%20Management%20Applications\Risk%20Response%20Implementation%20Statu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Risk Response Implementation Status</Template>
  <TotalTime>0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2001-01-08T19:36:00Z</cp:lastPrinted>
  <dcterms:created xsi:type="dcterms:W3CDTF">2013-10-02T15:56:00Z</dcterms:created>
  <dcterms:modified xsi:type="dcterms:W3CDTF">2013-10-02T15:56:00Z</dcterms:modified>
</cp:coreProperties>
</file>