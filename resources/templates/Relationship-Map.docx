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1719" w:rsidRDefault="00BB1719">
      <w:pPr>
        <w:pStyle w:val="H1"/>
      </w:pPr>
      <w:r>
        <w:rPr>
          <w:snapToGrid w:val="0"/>
        </w:rPr>
        <w:t>Relationship Map</w:t>
      </w:r>
      <w:r w:rsidR="005F5192" w:rsidRPr="005F5192">
        <w:rPr>
          <w:snapToGrid w:val="0"/>
        </w:rPr>
        <w:t xml:space="preserve"> </w:t>
      </w:r>
      <w:r w:rsidR="005F5192">
        <w:rPr>
          <w:snapToGrid w:val="0"/>
        </w:rPr>
        <w:t>(Sample)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BB17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B1719" w:rsidRDefault="00BB1719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BB1719" w:rsidRDefault="00BB1719">
            <w:pPr>
              <w:pStyle w:val="cellhead"/>
            </w:pPr>
            <w:r>
              <w:t>Project Ref</w:t>
            </w:r>
            <w:r w:rsidR="005F5192">
              <w:t>erence</w:t>
            </w:r>
            <w:r>
              <w:t xml:space="preserve"> N</w:t>
            </w:r>
            <w:r w:rsidR="005F5192">
              <w:t>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BB1719" w:rsidRDefault="00BB1719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BB1719" w:rsidRDefault="00BB1719">
            <w:pPr>
              <w:pStyle w:val="cellhead"/>
            </w:pPr>
            <w:r>
              <w:t>Preparer’s Initials</w:t>
            </w:r>
          </w:p>
        </w:tc>
      </w:tr>
      <w:tr w:rsidR="00BB17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1719" w:rsidRDefault="00BB1719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BB1719" w:rsidRDefault="00BB1719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BB1719" w:rsidRDefault="00BB1719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BB1719" w:rsidRDefault="00BB1719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BB17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B1719" w:rsidRDefault="00BB1719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B1719" w:rsidRDefault="00BB1719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B1719" w:rsidRDefault="00BB1719">
            <w:pPr>
              <w:pStyle w:val="cellhead"/>
            </w:pPr>
            <w:r>
              <w:t>Contact’s Phone</w:t>
            </w:r>
            <w:r w:rsidR="005F5192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BB1719" w:rsidRDefault="00BB1719">
            <w:pPr>
              <w:pStyle w:val="cellhead"/>
            </w:pPr>
            <w:r>
              <w:t>Date Prepared</w:t>
            </w:r>
          </w:p>
        </w:tc>
      </w:tr>
      <w:tr w:rsidR="00BB17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1719" w:rsidRDefault="00BB1719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1719" w:rsidRDefault="00BB1719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1719" w:rsidRDefault="00BB1719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BB1719" w:rsidRDefault="00BB1719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6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</w:tr>
    </w:tbl>
    <w:p w:rsidR="00BB1719" w:rsidRDefault="00BB1719">
      <w:pPr>
        <w:pStyle w:val="space"/>
      </w:pPr>
    </w:p>
    <w:p w:rsidR="00BB1719" w:rsidRDefault="00BB1719">
      <w:pPr>
        <w:pStyle w:val="space"/>
      </w:pPr>
    </w:p>
    <w:p w:rsidR="00BB1719" w:rsidRDefault="0014216F">
      <w:pPr>
        <w:pStyle w:val="space"/>
        <w:rPr>
          <w:noProof/>
        </w:rPr>
      </w:pPr>
      <w:r>
        <w:rPr>
          <w:noProof/>
        </w:rPr>
        <w:object w:dxaOrig="14233" w:dyaOrig="80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2.75pt;height:260.25pt" o:ole="" fillcolor="window">
            <v:imagedata r:id="rId7" o:title=""/>
          </v:shape>
          <o:OLEObject Type="Embed" ProgID="Visio.Drawing.5" ShapeID="_x0000_i1025" DrawAspect="Content" ObjectID="_1442232435" r:id="rId8"/>
        </w:object>
      </w:r>
    </w:p>
    <w:sectPr w:rsidR="00BB171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66BB" w:rsidRDefault="003266BB">
      <w:r>
        <w:separator/>
      </w:r>
    </w:p>
  </w:endnote>
  <w:endnote w:type="continuationSeparator" w:id="0">
    <w:p w:rsidR="003266BB" w:rsidRDefault="00326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1719" w:rsidRDefault="00BB1719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3266BB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3266BB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1719" w:rsidRDefault="00BB1719">
    <w:pPr>
      <w:pStyle w:val="footertext"/>
      <w:tabs>
        <w:tab w:val="clear" w:pos="1530"/>
        <w:tab w:val="left" w:pos="720"/>
      </w:tabs>
    </w:pPr>
    <w:r>
      <w:t xml:space="preserve">© </w:t>
    </w:r>
    <w:r w:rsidR="005F5192">
      <w:t>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3266BB">
      <w:rPr>
        <w:noProof/>
      </w:rPr>
      <w:t>document81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F519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1719" w:rsidRDefault="003266BB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-763905</wp:posOffset>
          </wp:positionH>
          <wp:positionV relativeFrom="paragraph">
            <wp:posOffset>-199390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1719">
      <w:tab/>
    </w:r>
    <w:r w:rsidR="00BB1719"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bookmarkStart w:id="7" w:name="_GoBack"/>
    <w:bookmarkEnd w:id="7"/>
    <w:r w:rsidR="00BB1719">
      <w:tab/>
    </w:r>
    <w:r w:rsidR="00BB1719">
      <w:rPr>
        <w:rStyle w:val="PageNumber"/>
      </w:rPr>
      <w:fldChar w:fldCharType="begin"/>
    </w:r>
    <w:r w:rsidR="00BB1719">
      <w:rPr>
        <w:rStyle w:val="PageNumber"/>
      </w:rPr>
      <w:instrText xml:space="preserve"> PAGE </w:instrText>
    </w:r>
    <w:r w:rsidR="00BB1719">
      <w:rPr>
        <w:rStyle w:val="PageNumber"/>
      </w:rPr>
      <w:fldChar w:fldCharType="separate"/>
    </w:r>
    <w:r>
      <w:rPr>
        <w:rStyle w:val="PageNumber"/>
        <w:noProof/>
      </w:rPr>
      <w:t>1</w:t>
    </w:r>
    <w:r w:rsidR="00BB1719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66BB" w:rsidRDefault="003266BB">
      <w:r>
        <w:separator/>
      </w:r>
    </w:p>
  </w:footnote>
  <w:footnote w:type="continuationSeparator" w:id="0">
    <w:p w:rsidR="003266BB" w:rsidRDefault="003266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1719" w:rsidRDefault="00BB1719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3266BB">
        <w:rPr>
          <w:noProof/>
        </w:rPr>
        <w:t>Relationship Map (Sample)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1719" w:rsidRDefault="00BB1719">
    <w:pPr>
      <w:pStyle w:val="Header-odd"/>
      <w:jc w:val="left"/>
    </w:pPr>
    <w:r>
      <w:tab/>
    </w:r>
    <w:fldSimple w:instr=" STYLEREF H1 \* MERGEFORMAT ">
      <w:r w:rsidR="003266BB">
        <w:rPr>
          <w:noProof/>
        </w:rPr>
        <w:t>Relationship Map (Sample)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66BB" w:rsidRDefault="003266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66BB"/>
    <w:rsid w:val="000B336C"/>
    <w:rsid w:val="0014216F"/>
    <w:rsid w:val="002A44E5"/>
    <w:rsid w:val="002B7475"/>
    <w:rsid w:val="003266BB"/>
    <w:rsid w:val="00570E15"/>
    <w:rsid w:val="005F5192"/>
    <w:rsid w:val="005F7A29"/>
    <w:rsid w:val="00860A5C"/>
    <w:rsid w:val="00BB1719"/>
    <w:rsid w:val="00BC3FE8"/>
    <w:rsid w:val="00CD5CD6"/>
    <w:rsid w:val="00DC386E"/>
    <w:rsid w:val="00EA4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3266BB"/>
    <w:rPr>
      <w:color w:val="0000FF"/>
      <w:u w:val="single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3266BB"/>
    <w:rPr>
      <w:color w:val="0000FF"/>
      <w:u w:val="single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2.xm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Requirements%20Management%20A%20Key%20to%20Project%20Success\Relationship%20Map%20(Sample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Relationship Map (Sample)</Template>
  <TotalTime>1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2001-01-04T14:47:00Z</cp:lastPrinted>
  <dcterms:created xsi:type="dcterms:W3CDTF">2013-10-02T19:20:00Z</dcterms:created>
  <dcterms:modified xsi:type="dcterms:W3CDTF">2013-10-02T19:21:00Z</dcterms:modified>
</cp:coreProperties>
</file>