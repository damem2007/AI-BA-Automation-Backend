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14A1" w:rsidRDefault="004614A1">
      <w:pPr>
        <w:pStyle w:val="H1"/>
        <w:outlineLvl w:val="0"/>
      </w:pPr>
      <w:r>
        <w:t>Project Termination Checklist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614A1" w:rsidRDefault="004614A1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4614A1" w:rsidRDefault="004614A1">
            <w:pPr>
              <w:pStyle w:val="cellhead"/>
            </w:pPr>
            <w:r>
              <w:t>Project Ref</w:t>
            </w:r>
            <w:r w:rsidR="004619F5">
              <w:t>erence</w:t>
            </w:r>
            <w:r>
              <w:t xml:space="preserve"> N</w:t>
            </w:r>
            <w:r w:rsidR="004619F5">
              <w:t>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4614A1" w:rsidRDefault="004614A1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4614A1" w:rsidRDefault="004614A1">
            <w:pPr>
              <w:pStyle w:val="cellhead"/>
            </w:pPr>
            <w:r>
              <w:t>Preparer’s Initials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614A1" w:rsidRDefault="004614A1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4614A1" w:rsidRDefault="004614A1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1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4614A1" w:rsidRDefault="004614A1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4614A1" w:rsidRDefault="004614A1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614A1" w:rsidRDefault="004614A1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614A1" w:rsidRDefault="004614A1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614A1" w:rsidRDefault="004614A1">
            <w:pPr>
              <w:pStyle w:val="cellhead"/>
            </w:pPr>
            <w:r>
              <w:t>Contact’s Phone</w:t>
            </w:r>
            <w:r w:rsidR="004619F5">
              <w:t xml:space="preserve"> </w:t>
            </w:r>
            <w:r w:rsidR="002F612F">
              <w:t>Number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4614A1" w:rsidRDefault="004614A1">
            <w:pPr>
              <w:pStyle w:val="cellhead"/>
            </w:pPr>
            <w:r>
              <w:t>Date Prepared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614A1" w:rsidRDefault="004614A1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614A1" w:rsidRDefault="004614A1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614A1" w:rsidRDefault="004614A1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4614A1" w:rsidRDefault="004614A1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</w:tr>
    </w:tbl>
    <w:p w:rsidR="004614A1" w:rsidRDefault="004614A1">
      <w:pPr>
        <w:pStyle w:val="space"/>
        <w:rPr>
          <w:rFonts w:ascii="Times New Roman" w:hAnsi="Times New Roman"/>
        </w:rPr>
      </w:pPr>
    </w:p>
    <w:p w:rsidR="004614A1" w:rsidRDefault="004614A1">
      <w:pPr>
        <w:pStyle w:val="text"/>
        <w:outlineLvl w:val="0"/>
        <w:rPr>
          <w:rFonts w:ascii="Times New Roman" w:hAnsi="Times New Roman"/>
        </w:rPr>
      </w:pPr>
      <w:r>
        <w:rPr>
          <w:rFonts w:ascii="Times New Roman" w:hAnsi="Times New Roman"/>
          <w:b/>
        </w:rPr>
        <w:t>Guidance:</w:t>
      </w:r>
      <w:r>
        <w:rPr>
          <w:rFonts w:ascii="Times New Roman" w:hAnsi="Times New Roman"/>
        </w:rPr>
        <w:t xml:space="preserve">  Check off </w:t>
      </w:r>
      <w:r w:rsidR="001369DD">
        <w:rPr>
          <w:rFonts w:ascii="Times New Roman" w:hAnsi="Times New Roman"/>
        </w:rPr>
        <w:t>each item as</w:t>
      </w:r>
      <w:r>
        <w:rPr>
          <w:rFonts w:ascii="Times New Roman" w:hAnsi="Times New Roman"/>
        </w:rPr>
        <w:t xml:space="preserve"> complete</w:t>
      </w:r>
      <w:r w:rsidR="001369DD"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 response</w:t>
      </w:r>
      <w:r w:rsidR="001369DD">
        <w:rPr>
          <w:rFonts w:ascii="Times New Roman" w:hAnsi="Times New Roman"/>
        </w:rPr>
        <w:t>s to questions are</w:t>
      </w:r>
      <w:r>
        <w:rPr>
          <w:rFonts w:ascii="Times New Roman" w:hAnsi="Times New Roman"/>
        </w:rPr>
        <w:t xml:space="preserve"> logged in project binder.</w:t>
      </w:r>
    </w:p>
    <w:p w:rsidR="004614A1" w:rsidRDefault="004614A1">
      <w:pPr>
        <w:pStyle w:val="space"/>
        <w:rPr>
          <w:rFonts w:ascii="Times New Roman" w:hAnsi="Times New Roman"/>
        </w:rPr>
      </w:pP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9029"/>
      </w:tblGrid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89" w:type="dxa"/>
            <w:gridSpan w:val="2"/>
            <w:shd w:val="clear" w:color="auto" w:fill="FFFF99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Project—Internal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bookmarkStart w:id="2" w:name="Check1"/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  <w:bookmarkEnd w:id="2"/>
          </w:p>
        </w:tc>
        <w:tc>
          <w:tcPr>
            <w:tcW w:w="9029" w:type="dxa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any deliverables outstanding?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internal certifications been signed and received?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there any internal outstanding commitments?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all costs been appropriately charged to the project?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all work packages and work orders been completed?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any incomplete work packages been documented and rationalized?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Has management been notified regarding the availability of project personnel?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Has management been notified regarding the availability of project facilities?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Has the project plan been archived with all support data?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Has excess project material been dealt with?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2F612F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Has project scope been satisfactorily satisfied?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2F612F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all project exit criteria/success criteria been met?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2F612F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all project records (PMP</w:t>
            </w:r>
            <w:r w:rsidR="002D1C38" w:rsidRPr="002D1C38">
              <w:rPr>
                <w:rFonts w:ascii="Times New Roman" w:hAnsi="Times New Roman"/>
                <w:vertAlign w:val="superscript"/>
              </w:rPr>
              <w:t>®</w:t>
            </w:r>
            <w:r w:rsidR="002D1C38" w:rsidRPr="002D1C38">
              <w:rPr>
                <w:rStyle w:val="FootnoteReference"/>
                <w:rFonts w:ascii="Times New Roman" w:hAnsi="Times New Roman"/>
              </w:rPr>
              <w:footnoteReference w:customMarkFollows="1" w:id="1"/>
              <w:sym w:font="Symbol" w:char="F020"/>
            </w:r>
            <w:r>
              <w:rPr>
                <w:rFonts w:ascii="Times New Roman" w:hAnsi="Times New Roman"/>
              </w:rPr>
              <w:t xml:space="preserve"> and other project documentation), project audits</w:t>
            </w:r>
            <w:r w:rsidR="002D1C38"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</w:rPr>
              <w:t xml:space="preserve"> and lessons learned been gathered and appropriately archived? </w:t>
            </w:r>
          </w:p>
        </w:tc>
      </w:tr>
    </w:tbl>
    <w:p w:rsidR="004614A1" w:rsidRDefault="004614A1">
      <w:pPr>
        <w:pStyle w:val="space"/>
        <w:rPr>
          <w:rFonts w:ascii="Times New Roman" w:hAnsi="Times New Roman"/>
        </w:rPr>
      </w:pP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9029"/>
      </w:tblGrid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89" w:type="dxa"/>
            <w:gridSpan w:val="2"/>
            <w:shd w:val="clear" w:color="auto" w:fill="FFFF99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Project—External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Has agreement been reached with the project owner on disposition of remaining deliverables?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external certifications and authorizations been signed and approved?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suppliers been notified regarding any outstanding commitments?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Are </w:t>
            </w:r>
            <w:r>
              <w:rPr>
                <w:rFonts w:ascii="Times New Roman" w:hAnsi="Times New Roman"/>
                <w:i/>
              </w:rPr>
              <w:t xml:space="preserve">all </w:t>
            </w:r>
            <w:r>
              <w:rPr>
                <w:rFonts w:ascii="Times New Roman" w:hAnsi="Times New Roman"/>
              </w:rPr>
              <w:t>parties aware of pending termination?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on-site project facilities been closed?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auditing and maintenance procedures been put in place and activated?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2F612F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all deliverables been handed over (successfully) to the next phase to operations, production</w:t>
            </w:r>
            <w:r w:rsidR="002D1C38"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</w:rPr>
              <w:t xml:space="preserve"> and/or the customer? 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4" w:name="Text8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4"/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5" w:name="Text3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5"/>
          </w:p>
        </w:tc>
      </w:tr>
    </w:tbl>
    <w:p w:rsidR="004614A1" w:rsidRDefault="004614A1">
      <w:pPr>
        <w:pStyle w:val="space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9029"/>
      </w:tblGrid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89" w:type="dxa"/>
            <w:gridSpan w:val="2"/>
            <w:shd w:val="clear" w:color="auto" w:fill="FFFF99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Personnel—Internal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2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bookmarkStart w:id="6" w:name="Check2"/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  <w:bookmarkEnd w:id="6"/>
          </w:p>
        </w:tc>
        <w:tc>
          <w:tcPr>
            <w:tcW w:w="9029" w:type="dxa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project team concerns regarding future employment been addressed?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2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Is the project team dedicated to meeting the remaining project commitments?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2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motivating factors still in place for remaining tasks and obligations?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2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concerns regarding team identity been addressed?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2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personnel been reassigned or notified of reassignment methodology?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2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7" w:name="Text9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7"/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2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8" w:name="Text10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8"/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2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9" w:name="Text11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9"/>
          </w:p>
        </w:tc>
      </w:tr>
    </w:tbl>
    <w:p w:rsidR="004614A1" w:rsidRDefault="004614A1">
      <w:pPr>
        <w:pStyle w:val="space"/>
        <w:rPr>
          <w:rFonts w:ascii="Times New Roman" w:hAnsi="Times New Roman"/>
        </w:rPr>
      </w:pP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9029"/>
      </w:tblGrid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89" w:type="dxa"/>
            <w:gridSpan w:val="2"/>
            <w:shd w:val="clear" w:color="auto" w:fill="FFFF99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Personnel—External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2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efforts being made to ensure that project owner interest remains high?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2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efforts being made to ensure that project owner attitudes and perceptions regarding the project are stable?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2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shifting personnel issues being addressed with the project owner?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2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key project (and project owner) personnel still being apprised of project status?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2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Does a communication methodology exist to maintain relations between owners and project managers?</w:t>
            </w:r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2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0" w:name="Text12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10"/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2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1" w:name="Text13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11"/>
          </w:p>
        </w:tc>
      </w:tr>
      <w:tr w:rsidR="00461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4614A1" w:rsidRDefault="004614A1">
            <w:pPr>
              <w:pStyle w:val="tbltxt"/>
              <w:spacing w:before="100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2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4614A1" w:rsidRDefault="004614A1">
            <w:pPr>
              <w:pStyle w:val="tblt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2" w:name="Text14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12"/>
          </w:p>
        </w:tc>
      </w:tr>
    </w:tbl>
    <w:p w:rsidR="004614A1" w:rsidRDefault="004614A1">
      <w:pPr>
        <w:pStyle w:val="space"/>
        <w:rPr>
          <w:rFonts w:ascii="Times New Roman" w:hAnsi="Times New Roman"/>
        </w:rPr>
      </w:pPr>
    </w:p>
    <w:sectPr w:rsidR="004614A1" w:rsidSect="00D06941">
      <w:headerReference w:type="even" r:id="rId7"/>
      <w:headerReference w:type="default" r:id="rId8"/>
      <w:footerReference w:type="even" r:id="rId9"/>
      <w:footerReference w:type="default" r:id="rId10"/>
      <w:footerReference w:type="first" r:id="rId11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6941" w:rsidRDefault="00D06941">
      <w:r>
        <w:separator/>
      </w:r>
    </w:p>
  </w:endnote>
  <w:endnote w:type="continuationSeparator" w:id="0">
    <w:p w:rsidR="00D06941" w:rsidRDefault="00D06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390A" w:rsidRDefault="008B390A">
    <w:pPr>
      <w:pStyle w:val="footertext"/>
    </w:pPr>
    <w:r>
      <w:t>© ESI  September 2001</w:t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D06941">
      <w:rPr>
        <w:noProof/>
      </w:rPr>
      <w:t>document8</w:t>
    </w:r>
    <w:r>
      <w:fldChar w:fldCharType="end"/>
    </w:r>
    <w:r>
      <w:tab/>
    </w:r>
    <w:r>
      <w:rPr>
        <w:rStyle w:val="PageNumber"/>
        <w:noProof/>
      </w:rPr>
      <w:t>CL1-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390A" w:rsidRDefault="00D06941">
    <w:pPr>
      <w:pStyle w:val="footertext"/>
      <w:tabs>
        <w:tab w:val="clear" w:pos="1530"/>
        <w:tab w:val="left" w:pos="720"/>
      </w:tabs>
    </w:pPr>
    <w:r>
      <w:rPr>
        <w:noProof/>
      </w:rPr>
      <w:drawing>
        <wp:inline distT="0" distB="0" distL="0" distR="0">
          <wp:extent cx="552450" cy="409575"/>
          <wp:effectExtent l="0" t="0" r="0" b="9525"/>
          <wp:docPr id="1" name="Picture 1" descr="C:\Users\behrler\Desktop\ESI Blue Logo 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ehrler\Desktop\ESI Blue Logo smal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245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rPr>
        <w:sz w:val="20"/>
      </w:rPr>
      <w:t xml:space="preserve">© ESI International                </w:t>
    </w:r>
    <w:hyperlink r:id="rId2" w:history="1">
      <w:r w:rsidRPr="0055157F">
        <w:rPr>
          <w:rStyle w:val="Hyperlink"/>
          <w:sz w:val="20"/>
        </w:rPr>
        <w:t>www.es-intl.com</w:t>
      </w:r>
    </w:hyperlink>
    <w:r>
      <w:rPr>
        <w:sz w:val="20"/>
      </w:rPr>
      <w:t xml:space="preserve">            </w:t>
    </w:r>
    <w:r w:rsidRPr="0010632D">
      <w:rPr>
        <w:sz w:val="20"/>
      </w:rPr>
      <w:t>(888) 374-8884</w:t>
    </w:r>
    <w:r>
      <w:rPr>
        <w:sz w:val="20"/>
      </w:rPr>
      <w:t xml:space="preserve">          </w:t>
    </w:r>
    <w:r w:rsidR="008B390A">
      <w:tab/>
    </w:r>
    <w:r w:rsidR="008B390A">
      <w:rPr>
        <w:rStyle w:val="PageNumber"/>
      </w:rPr>
      <w:fldChar w:fldCharType="begin"/>
    </w:r>
    <w:r w:rsidR="008B390A">
      <w:rPr>
        <w:rStyle w:val="PageNumber"/>
      </w:rPr>
      <w:instrText xml:space="preserve"> PAGE </w:instrText>
    </w:r>
    <w:r w:rsidR="008B390A">
      <w:rPr>
        <w:rStyle w:val="PageNumber"/>
      </w:rPr>
      <w:fldChar w:fldCharType="separate"/>
    </w:r>
    <w:r>
      <w:rPr>
        <w:rStyle w:val="PageNumber"/>
        <w:noProof/>
      </w:rPr>
      <w:t>1</w:t>
    </w:r>
    <w:r w:rsidR="008B390A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390A" w:rsidRDefault="008B390A">
    <w:pPr>
      <w:pStyle w:val="footertext"/>
      <w:tabs>
        <w:tab w:val="clear" w:pos="1530"/>
        <w:tab w:val="left" w:pos="720"/>
      </w:tabs>
    </w:pPr>
    <w:r>
      <w:t>© 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D06941">
      <w:rPr>
        <w:noProof/>
      </w:rPr>
      <w:t>document8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06941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6941" w:rsidRDefault="00D06941">
      <w:r>
        <w:separator/>
      </w:r>
    </w:p>
  </w:footnote>
  <w:footnote w:type="continuationSeparator" w:id="0">
    <w:p w:rsidR="00D06941" w:rsidRDefault="00D06941">
      <w:r>
        <w:continuationSeparator/>
      </w:r>
    </w:p>
  </w:footnote>
  <w:footnote w:id="1">
    <w:p w:rsidR="008B390A" w:rsidRPr="002D1C38" w:rsidRDefault="008B390A" w:rsidP="002D1C38">
      <w:pPr>
        <w:pStyle w:val="footertext"/>
        <w:tabs>
          <w:tab w:val="left" w:pos="0"/>
          <w:tab w:val="right" w:pos="7920"/>
        </w:tabs>
        <w:rPr>
          <w:rFonts w:ascii="Times New Roman" w:hAnsi="Times New Roman"/>
          <w:szCs w:val="16"/>
        </w:rPr>
      </w:pPr>
      <w:r w:rsidRPr="002D1C38">
        <w:rPr>
          <w:rStyle w:val="FootnoteReference"/>
          <w:rFonts w:ascii="Times New Roman" w:hAnsi="Times New Roman"/>
        </w:rPr>
        <w:sym w:font="Symbol" w:char="F020"/>
      </w:r>
      <w:r w:rsidRPr="002D1C38">
        <w:rPr>
          <w:rFonts w:ascii="Times New Roman" w:hAnsi="Times New Roman"/>
          <w:szCs w:val="16"/>
        </w:rPr>
        <w:t>“PMP”</w:t>
      </w:r>
      <w:r w:rsidRPr="002D1C38">
        <w:rPr>
          <w:rFonts w:ascii="Times New Roman" w:hAnsi="Times New Roman"/>
          <w:b/>
          <w:szCs w:val="16"/>
          <w:vertAlign w:val="superscript"/>
        </w:rPr>
        <w:t xml:space="preserve"> </w:t>
      </w:r>
      <w:r w:rsidRPr="002D1C38">
        <w:rPr>
          <w:rFonts w:ascii="Times New Roman" w:hAnsi="Times New Roman"/>
          <w:szCs w:val="16"/>
        </w:rPr>
        <w:t xml:space="preserve">is a certification mark of the Project Management Institute, Inc., which is registered in the </w:t>
      </w:r>
      <w:smartTag w:uri="urn:schemas-microsoft-com:office:smarttags" w:element="country-region">
        <w:smartTag w:uri="urn:schemas-microsoft-com:office:smarttags" w:element="place">
          <w:r w:rsidRPr="002D1C38">
            <w:rPr>
              <w:rFonts w:ascii="Times New Roman" w:hAnsi="Times New Roman"/>
              <w:szCs w:val="16"/>
            </w:rPr>
            <w:t>United States</w:t>
          </w:r>
        </w:smartTag>
      </w:smartTag>
      <w:r w:rsidRPr="002D1C38">
        <w:rPr>
          <w:rFonts w:ascii="Times New Roman" w:hAnsi="Times New Roman"/>
          <w:szCs w:val="16"/>
        </w:rPr>
        <w:t xml:space="preserve"> and other nations.</w:t>
      </w:r>
    </w:p>
    <w:p w:rsidR="008B390A" w:rsidRDefault="008B390A">
      <w:pPr>
        <w:pStyle w:val="FootnoteText"/>
      </w:pPr>
      <w:bookmarkStart w:id="3" w:name="_GoBack"/>
      <w:bookmarkEnd w:id="3"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390A" w:rsidRDefault="008B390A">
    <w:pPr>
      <w:pStyle w:val="Header-odd"/>
      <w:jc w:val="left"/>
    </w:pPr>
    <w:r>
      <w:tab/>
    </w:r>
    <w:fldSimple w:instr=" STYLEREF H1 \* MERGEFORMAT ">
      <w:r w:rsidR="00D06941">
        <w:rPr>
          <w:noProof/>
        </w:rPr>
        <w:t>Project Termination Checklist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390A" w:rsidRDefault="008B390A">
    <w:pPr>
      <w:pStyle w:val="Header-odd"/>
    </w:pPr>
    <w:fldSimple w:instr=" STYLEREF H1 \* MERGEFORMAT ">
      <w:r w:rsidR="00D06941">
        <w:rPr>
          <w:noProof/>
        </w:rPr>
        <w:t>Project Termination Checklist</w:t>
      </w:r>
    </w:fldSimple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6941"/>
    <w:rsid w:val="000F7301"/>
    <w:rsid w:val="001369DD"/>
    <w:rsid w:val="001C3691"/>
    <w:rsid w:val="00212F29"/>
    <w:rsid w:val="002A57A8"/>
    <w:rsid w:val="002D1C38"/>
    <w:rsid w:val="002F612F"/>
    <w:rsid w:val="0042184B"/>
    <w:rsid w:val="004558B3"/>
    <w:rsid w:val="004614A1"/>
    <w:rsid w:val="004619F5"/>
    <w:rsid w:val="006F478B"/>
    <w:rsid w:val="00895C25"/>
    <w:rsid w:val="008B390A"/>
    <w:rsid w:val="009E537D"/>
    <w:rsid w:val="00B31D6C"/>
    <w:rsid w:val="00B468B4"/>
    <w:rsid w:val="00C4575A"/>
    <w:rsid w:val="00C536F6"/>
    <w:rsid w:val="00D06941"/>
    <w:rsid w:val="00D77292"/>
    <w:rsid w:val="00D87FA8"/>
    <w:rsid w:val="00D90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BalloonText">
    <w:name w:val="Balloon Text"/>
    <w:basedOn w:val="Normal"/>
    <w:semiHidden/>
    <w:rsid w:val="002F612F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2D1C38"/>
    <w:rPr>
      <w:sz w:val="20"/>
    </w:rPr>
  </w:style>
  <w:style w:type="character" w:styleId="FootnoteReference">
    <w:name w:val="footnote reference"/>
    <w:semiHidden/>
    <w:rsid w:val="002D1C38"/>
    <w:rPr>
      <w:vertAlign w:val="superscript"/>
    </w:rPr>
  </w:style>
  <w:style w:type="character" w:styleId="Hyperlink">
    <w:name w:val="Hyperlink"/>
    <w:rsid w:val="00D0694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BalloonText">
    <w:name w:val="Balloon Text"/>
    <w:basedOn w:val="Normal"/>
    <w:semiHidden/>
    <w:rsid w:val="002F612F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2D1C38"/>
    <w:rPr>
      <w:sz w:val="20"/>
    </w:rPr>
  </w:style>
  <w:style w:type="character" w:styleId="FootnoteReference">
    <w:name w:val="footnote reference"/>
    <w:semiHidden/>
    <w:rsid w:val="002D1C38"/>
    <w:rPr>
      <w:vertAlign w:val="superscript"/>
    </w:rPr>
  </w:style>
  <w:style w:type="character" w:styleId="Hyperlink">
    <w:name w:val="Hyperlink"/>
    <w:rsid w:val="00D0694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Managing%20IT%20Projects\Project%20Termination%20Checklis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Termination Checklist</Template>
  <TotalTime>0</TotalTime>
  <Pages>2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3520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Rachel Behrle</dc:creator>
  <cp:lastModifiedBy>Rachel Behrle</cp:lastModifiedBy>
  <cp:revision>1</cp:revision>
  <cp:lastPrinted>2009-04-14T23:22:00Z</cp:lastPrinted>
  <dcterms:created xsi:type="dcterms:W3CDTF">2013-10-02T18:55:00Z</dcterms:created>
  <dcterms:modified xsi:type="dcterms:W3CDTF">2013-10-02T18:55:00Z</dcterms:modified>
</cp:coreProperties>
</file>