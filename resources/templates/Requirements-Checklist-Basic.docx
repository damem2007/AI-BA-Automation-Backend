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9BD" w:rsidRDefault="005429BD">
      <w:pPr>
        <w:pStyle w:val="H1"/>
      </w:pPr>
      <w:r>
        <w:t>Requirements Checklist</w:t>
      </w:r>
      <w:r w:rsidR="00E97929" w:rsidRPr="00E97929">
        <w:t xml:space="preserve"> </w:t>
      </w:r>
      <w:r w:rsidR="00E97929">
        <w:t>(Basic)</w:t>
      </w:r>
    </w:p>
    <w:tbl>
      <w:tblPr>
        <w:tblW w:w="9391" w:type="dxa"/>
        <w:jc w:val="center"/>
        <w:tblInd w:w="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1"/>
        <w:gridCol w:w="2650"/>
        <w:gridCol w:w="2650"/>
        <w:gridCol w:w="1470"/>
      </w:tblGrid>
      <w:tr w:rsidR="005429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bookmarkStart w:id="0" w:name="Checklist"/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r>
              <w:t>Project Ref</w:t>
            </w:r>
            <w:r w:rsidR="00E97929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r>
              <w:t>Prepared By (print)</w:t>
            </w:r>
          </w:p>
        </w:tc>
        <w:tc>
          <w:tcPr>
            <w:tcW w:w="147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r>
              <w:t>Preparer’s Initials</w:t>
            </w:r>
          </w:p>
        </w:tc>
      </w:tr>
      <w:tr w:rsidR="005429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bookmarkStart w:id="1" w:name="_GoBack"/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bookmarkEnd w:id="1"/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5429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2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r>
              <w:t>Contact’s Phone</w:t>
            </w:r>
            <w:r w:rsidR="00E97929">
              <w:t xml:space="preserve"> #</w:t>
            </w:r>
          </w:p>
        </w:tc>
        <w:tc>
          <w:tcPr>
            <w:tcW w:w="147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5429BD" w:rsidRDefault="005429BD" w:rsidP="005429BD">
            <w:pPr>
              <w:pStyle w:val="cellhead"/>
            </w:pPr>
            <w:r>
              <w:t>Date Prepared</w:t>
            </w:r>
          </w:p>
        </w:tc>
      </w:tr>
      <w:tr w:rsidR="005429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2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7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5429BD" w:rsidRDefault="005429BD" w:rsidP="005429BD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5429BD" w:rsidRDefault="005429BD" w:rsidP="005429BD">
      <w:pPr>
        <w:rPr>
          <w:bCs/>
          <w:sz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6"/>
        <w:gridCol w:w="444"/>
        <w:gridCol w:w="90"/>
        <w:gridCol w:w="8370"/>
      </w:tblGrid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Authority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</w:tcPr>
          <w:p w:rsidR="005429BD" w:rsidRDefault="005429BD" w:rsidP="00A53C6E">
            <w:pPr>
              <w:pStyle w:val="checklistparaindent"/>
              <w:spacing w:before="40" w:after="4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2" w:name="Check1"/>
            <w:r>
              <w:instrText xml:space="preserve"> FORMCHECKBOX </w:instrText>
            </w:r>
            <w:r>
              <w:fldChar w:fldCharType="end"/>
            </w:r>
            <w:bookmarkEnd w:id="2"/>
          </w:p>
          <w:p w:rsidR="005429BD" w:rsidRDefault="005429BD" w:rsidP="00A53C6E">
            <w:pPr>
              <w:pStyle w:val="checklistparaindent"/>
              <w:spacing w:before="40" w:after="40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in charge here (who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PM)?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 is in charge of the project manager?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Market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</w:rPr>
              <w:t>anticipated price?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consumer market is targeted?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are the customer benefits? 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Who is the competition?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competitive advantage does it present?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it differ from other similar products?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research has been done on the product and its customer base?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existing market surveys?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intended market?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advertising plans?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market entry strategy?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Could it be used in other market segments?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appropriate sales channel?  Distribution methodology?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discount plans?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you conducted a trademark search?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this the only product of its kind?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has</w:t>
            </w:r>
            <w:r w:rsidR="006364C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the product</w:t>
            </w:r>
            <w:r w:rsidR="006364C7">
              <w:rPr>
                <w:rFonts w:ascii="Times New Roman" w:hAnsi="Times New Roman"/>
              </w:rPr>
              <w:t xml:space="preserve"> not</w:t>
            </w:r>
            <w:r>
              <w:rPr>
                <w:rFonts w:ascii="Times New Roman" w:hAnsi="Times New Roman"/>
              </w:rPr>
              <w:t xml:space="preserve"> been introduced before?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are you interested in the market you</w:t>
            </w:r>
            <w:r w:rsidR="006364C7">
              <w:rPr>
                <w:rFonts w:ascii="Times New Roman" w:hAnsi="Times New Roman"/>
              </w:rPr>
              <w:t xml:space="preserve"> ha</w:t>
            </w:r>
            <w:r>
              <w:rPr>
                <w:rFonts w:ascii="Times New Roman" w:hAnsi="Times New Roman"/>
              </w:rPr>
              <w:t>ve selected?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did you select this product?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will people love?  Talk about?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 you want people to experience in using this?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perceived benefit of this product?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value added for the consumer?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motivating you in this market?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next step in the market strategy?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market alliances or partnerships?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there legal liability?  To what degree?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we share liability with any partners?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you conducted a patent search?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planning schedule?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development schedule?</w:t>
            </w:r>
          </w:p>
          <w:p w:rsidR="005429BD" w:rsidRDefault="006364C7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</w:t>
            </w:r>
            <w:r w:rsidR="005429BD">
              <w:rPr>
                <w:rFonts w:ascii="Times New Roman" w:hAnsi="Times New Roman"/>
              </w:rPr>
              <w:t>s the volume for the initial rollout?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rollout schedule?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anticipated production life?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production facilities are available?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organization’s conventional product or service life cycle?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much of our manufacturing capacity will this consume?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Where will it be manufactured?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internal resources are available?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supporting vendors and subcontractors?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Is engineering staff available for modifications?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lastRenderedPageBreak/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Budget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5429BD" w:rsidRDefault="005429BD" w:rsidP="00A53C6E">
            <w:pPr>
              <w:pStyle w:val="checklistparaindent"/>
              <w:spacing w:before="44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4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4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4" w:after="60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budget?</w:t>
            </w:r>
          </w:p>
          <w:p w:rsidR="005429BD" w:rsidRDefault="006364C7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</w:t>
            </w:r>
            <w:r w:rsidR="005429BD">
              <w:rPr>
                <w:rFonts w:ascii="Times New Roman" w:hAnsi="Times New Roman"/>
              </w:rPr>
              <w:t>s the cost to build?</w:t>
            </w:r>
          </w:p>
          <w:p w:rsidR="005429BD" w:rsidRDefault="006364C7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</w:t>
            </w:r>
            <w:r w:rsidR="005429BD">
              <w:rPr>
                <w:rFonts w:ascii="Times New Roman" w:hAnsi="Times New Roman"/>
              </w:rPr>
              <w:t>s the anticipated price to the consumer?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volume?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Capability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What does it do?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it work?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use any breakthrough technologies?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is it used?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can it be misused?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any uses that might be dangerous to children?  Adults?  Pets?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it safe?  (For everyone?  Heart patients?)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easy should it be to use?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 product oriented primarily or exclusively for right- or left-handed people?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have varying levels of capability based on the usage environment?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specific products that can or cannot be used with it?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does it function?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Has it been tested?  Will it be?  How?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there a prototype?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it be built?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specific environmental requirements?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the product be recycled?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it single-location-oriented, or is it portable?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supplemental products to support it?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peripherals?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it be used in conjunction with other products developed by us?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it be used in conjunction with other products developed by other firms?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upgrades available?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Will it be compatible with the upgrades?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there be more than one model?  What other models are there?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repair parts available?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it be repaired by the “average” user?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repair cycle will be used to implement repairs?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What are the storage requirements?</w:t>
            </w:r>
          </w:p>
        </w:tc>
      </w:tr>
      <w:bookmarkEnd w:id="0"/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lastRenderedPageBreak/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Appearance, Capacity, and Functionality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Pr="006364C7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  <w:p w:rsidR="005429BD" w:rsidRDefault="005429BD" w:rsidP="00A53C6E">
            <w:pPr>
              <w:pStyle w:val="checklistparaindent"/>
              <w:spacing w:before="44" w:after="66"/>
              <w:ind w:left="0"/>
              <w:rPr>
                <w:rFonts w:ascii="Times New Roman" w:hAnsi="Times New Roman"/>
              </w:rPr>
            </w:pPr>
            <w:r w:rsidRPr="006364C7">
              <w:rPr>
                <w:rFonts w:ascii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6364C7">
              <w:rPr>
                <w:rFonts w:ascii="Times New Roman" w:hAnsi="Times New Roman"/>
              </w:rPr>
              <w:instrText xml:space="preserve"> FORMCHECKBOX </w:instrText>
            </w:r>
            <w:r w:rsidRPr="006364C7">
              <w:rPr>
                <w:rFonts w:ascii="Times New Roman" w:hAnsi="Times New Roman"/>
              </w:rPr>
            </w:r>
            <w:r w:rsidRPr="006364C7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does it look like?  (Draw it for me!)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color?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size?  What dimensions?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weight?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have adjustable capabilities?  (Speed?  Physical action?)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all the products be identical?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it made of?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is it constructed?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key components?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those components operate and interact?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we use those components in other products or services?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we already produce any of those components?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this product serve as an upgrade for existing products?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they integrate?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 components be readily available?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dimensions?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construction materials?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its mandatory performance capabilities?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it powered?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what source?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alternative sources?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Does it have a limited life span?  What is it?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Regulation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5429BD" w:rsidRDefault="005429BD" w:rsidP="00A53C6E">
            <w:pPr>
              <w:pStyle w:val="checklistparaindent"/>
              <w:spacing w:before="40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0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0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0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0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0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0" w:after="60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 w:rsidP="00A53C6E">
            <w:pPr>
              <w:pStyle w:val="checklistparaindent"/>
              <w:spacing w:before="40" w:after="60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meet regulatory requirements?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Does it meet industry requirements?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Does it meet </w:t>
            </w:r>
            <w:r w:rsidR="0029333B">
              <w:rPr>
                <w:rFonts w:ascii="Times New Roman" w:hAnsi="Times New Roman"/>
              </w:rPr>
              <w:t>Underwriters Laboratories, Inc. (</w:t>
            </w:r>
            <w:r>
              <w:rPr>
                <w:rFonts w:ascii="Times New Roman" w:hAnsi="Times New Roman"/>
              </w:rPr>
              <w:t>UL</w:t>
            </w:r>
            <w:r w:rsidR="0029333B"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 xml:space="preserve"> requirements?  (Should it?)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</w:t>
            </w:r>
            <w:r w:rsidR="006364C7">
              <w:rPr>
                <w:rFonts w:ascii="Times New Roman" w:hAnsi="Times New Roman"/>
              </w:rPr>
              <w:t xml:space="preserve"> i</w:t>
            </w:r>
            <w:r>
              <w:rPr>
                <w:rFonts w:ascii="Times New Roman" w:hAnsi="Times New Roman"/>
              </w:rPr>
              <w:t>s the life span on the power source?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customer criteria must the power source meet?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limitations on the decibels the unit can produce?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limitations on the vibration levels of the unit?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 power capabilities be within manageable levels for the “average” user?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Support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534" w:type="dxa"/>
            <w:gridSpan w:val="2"/>
            <w:tcBorders>
              <w:left w:val="nil"/>
            </w:tcBorders>
          </w:tcPr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370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Is there computer support?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Is any programming required either before production or by the user?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lastRenderedPageBreak/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Training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auxiliary training be required?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much training is required?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Documentation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Is supporting documentation required?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types of documentation?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formats required for that documentation?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Will the documentation be developed in any languages besides English?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Storage and Retrieval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storage requirements?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the product be packaged?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additional products you want sharing the limelight with this one?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so, how will they help you achieve your vision?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delivery be accomplished?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sym w:font="Wingdings" w:char="F071"/>
            </w:r>
          </w:p>
        </w:tc>
        <w:tc>
          <w:tcPr>
            <w:tcW w:w="8904" w:type="dxa"/>
            <w:gridSpan w:val="3"/>
            <w:tcBorders>
              <w:left w:val="nil"/>
            </w:tcBorders>
          </w:tcPr>
          <w:p w:rsidR="005429BD" w:rsidRDefault="005429BD">
            <w:pPr>
              <w:pStyle w:val="checklist1line"/>
              <w:rPr>
                <w:rFonts w:ascii="Times New Roman" w:hAnsi="Times New Roman"/>
                <w:i/>
                <w:u w:val="single"/>
              </w:rPr>
            </w:pPr>
            <w:r>
              <w:rPr>
                <w:rFonts w:ascii="Times New Roman" w:hAnsi="Times New Roman"/>
                <w:b/>
              </w:rPr>
              <w:t>Maintenance</w:t>
            </w:r>
          </w:p>
        </w:tc>
      </w:tr>
      <w:tr w:rsidR="005429BD">
        <w:tblPrEx>
          <w:tblCellMar>
            <w:top w:w="0" w:type="dxa"/>
            <w:bottom w:w="0" w:type="dxa"/>
          </w:tblCellMar>
        </w:tblPrEx>
        <w:tc>
          <w:tcPr>
            <w:tcW w:w="456" w:type="dxa"/>
          </w:tcPr>
          <w:p w:rsidR="005429BD" w:rsidRDefault="005429BD">
            <w:pPr>
              <w:pStyle w:val="checklist1line"/>
              <w:spacing w:after="60"/>
              <w:jc w:val="center"/>
              <w:rPr>
                <w:b/>
              </w:rPr>
            </w:pPr>
          </w:p>
        </w:tc>
        <w:tc>
          <w:tcPr>
            <w:tcW w:w="444" w:type="dxa"/>
            <w:tcBorders>
              <w:left w:val="nil"/>
            </w:tcBorders>
          </w:tcPr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  <w:p w:rsidR="005429BD" w:rsidRDefault="005429BD">
            <w:pPr>
              <w:pStyle w:val="checklistparaindent"/>
              <w:spacing w:before="34" w:after="64"/>
              <w:ind w:left="0"/>
              <w:rPr>
                <w:rFonts w:ascii="Times New Roman" w:hAnsi="Times New Roman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8460" w:type="dxa"/>
            <w:gridSpan w:val="2"/>
            <w:tcBorders>
              <w:left w:val="nil"/>
            </w:tcBorders>
          </w:tcPr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this product/system/service be maintained?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warranties will it carry?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service networks are required?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off-the-shelf support is available?  Will be available?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Are there disposal issues?</w:t>
            </w:r>
          </w:p>
          <w:p w:rsidR="005429BD" w:rsidRDefault="005429BD">
            <w:pPr>
              <w:pStyle w:val="checklistparaindent"/>
              <w:spacing w:after="40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will it be recycled?</w:t>
            </w:r>
          </w:p>
        </w:tc>
      </w:tr>
    </w:tbl>
    <w:p w:rsidR="005429BD" w:rsidRDefault="005429BD">
      <w:pPr>
        <w:pStyle w:val="space"/>
      </w:pPr>
    </w:p>
    <w:sectPr w:rsidR="005429BD" w:rsidSect="00596483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6483" w:rsidRDefault="00596483">
      <w:r>
        <w:separator/>
      </w:r>
    </w:p>
  </w:endnote>
  <w:endnote w:type="continuationSeparator" w:id="0">
    <w:p w:rsidR="00596483" w:rsidRDefault="0059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9BD" w:rsidRDefault="005429BD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596483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596483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9BD" w:rsidRPr="005429BD" w:rsidRDefault="00596483" w:rsidP="005429BD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581025" cy="428625"/>
          <wp:effectExtent l="0" t="0" r="9525" b="9525"/>
          <wp:docPr id="13" name="Picture 13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</w:t>
    </w:r>
    <w:r>
      <w:rPr>
        <w:sz w:val="20"/>
      </w:rPr>
      <w:t xml:space="preserve">© ESI International            </w:t>
    </w:r>
    <w:hyperlink r:id="rId2" w:history="1">
      <w:r w:rsidRPr="003F6042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       </w:t>
    </w:r>
    <w:r w:rsidRPr="00596483">
      <w:rPr>
        <w:sz w:val="20"/>
      </w:rPr>
      <w:t xml:space="preserve">(888) 374-8884 </w:t>
    </w:r>
    <w:r>
      <w:rPr>
        <w:sz w:val="20"/>
      </w:rPr>
      <w:t xml:space="preserve">                </w:t>
    </w:r>
    <w:r w:rsidR="005429BD">
      <w:rPr>
        <w:rStyle w:val="PageNumber"/>
      </w:rPr>
      <w:fldChar w:fldCharType="begin"/>
    </w:r>
    <w:r w:rsidR="005429BD">
      <w:rPr>
        <w:rStyle w:val="PageNumber"/>
      </w:rPr>
      <w:instrText xml:space="preserve"> PAGE </w:instrText>
    </w:r>
    <w:r w:rsidR="005429BD">
      <w:rPr>
        <w:rStyle w:val="PageNumber"/>
      </w:rPr>
      <w:fldChar w:fldCharType="separate"/>
    </w:r>
    <w:r>
      <w:rPr>
        <w:rStyle w:val="PageNumber"/>
        <w:noProof/>
      </w:rPr>
      <w:t>4</w:t>
    </w:r>
    <w:r w:rsidR="005429BD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9BD" w:rsidRPr="005429BD" w:rsidRDefault="005429BD" w:rsidP="005429BD">
    <w:pPr>
      <w:pStyle w:val="footertext"/>
      <w:tabs>
        <w:tab w:val="clear" w:pos="1530"/>
        <w:tab w:val="left" w:pos="720"/>
      </w:tabs>
    </w:pPr>
    <w:r>
      <w:t>©</w:t>
    </w:r>
    <w:r w:rsidR="00E97929">
      <w:t xml:space="preserve">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596483">
      <w:rPr>
        <w:noProof/>
      </w:rPr>
      <w:t>document1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96483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6483" w:rsidRDefault="00596483">
      <w:r>
        <w:separator/>
      </w:r>
    </w:p>
  </w:footnote>
  <w:footnote w:type="continuationSeparator" w:id="0">
    <w:p w:rsidR="00596483" w:rsidRDefault="005964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9BD" w:rsidRDefault="005429BD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596483">
        <w:rPr>
          <w:noProof/>
        </w:rPr>
        <w:t>Requirements Checklist (Basic)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9BD" w:rsidRDefault="005429BD">
    <w:pPr>
      <w:pStyle w:val="Header-odd"/>
      <w:jc w:val="left"/>
    </w:pPr>
    <w:r>
      <w:tab/>
    </w:r>
    <w:fldSimple w:instr=" STYLEREF H1 \* MERGEFORMAT ">
      <w:r w:rsidR="00596483">
        <w:rPr>
          <w:noProof/>
        </w:rPr>
        <w:t>Requirements Checklist (Basic)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49"/>
        <w:lvlJc w:val="left"/>
        <w:pPr>
          <w:ind w:left="349" w:hanging="349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483"/>
    <w:rsid w:val="00190A4E"/>
    <w:rsid w:val="0029333B"/>
    <w:rsid w:val="00445549"/>
    <w:rsid w:val="00447EED"/>
    <w:rsid w:val="005429BD"/>
    <w:rsid w:val="00596483"/>
    <w:rsid w:val="006364C7"/>
    <w:rsid w:val="009155BC"/>
    <w:rsid w:val="00A53C6E"/>
    <w:rsid w:val="00C06889"/>
    <w:rsid w:val="00D22BAD"/>
    <w:rsid w:val="00D9716E"/>
    <w:rsid w:val="00E97929"/>
    <w:rsid w:val="00EC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checklist1line">
    <w:name w:val="checklist 1line"/>
    <w:basedOn w:val="Normal"/>
    <w:pPr>
      <w:spacing w:before="120" w:after="120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hecklistparaindent">
    <w:name w:val="checklist para+indent"/>
    <w:basedOn w:val="Normal"/>
    <w:pPr>
      <w:ind w:left="450"/>
    </w:pPr>
    <w:rPr>
      <w:sz w:val="22"/>
    </w:rPr>
  </w:style>
  <w:style w:type="character" w:styleId="Hyperlink">
    <w:name w:val="Hyperlink"/>
    <w:basedOn w:val="DefaultParagraphFont"/>
    <w:rsid w:val="005964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checklist1line">
    <w:name w:val="checklist 1line"/>
    <w:basedOn w:val="Normal"/>
    <w:pPr>
      <w:spacing w:before="120" w:after="120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hecklistparaindent">
    <w:name w:val="checklist para+indent"/>
    <w:basedOn w:val="Normal"/>
    <w:pPr>
      <w:ind w:left="450"/>
    </w:pPr>
    <w:rPr>
      <w:sz w:val="22"/>
    </w:rPr>
  </w:style>
  <w:style w:type="character" w:styleId="Hyperlink">
    <w:name w:val="Hyperlink"/>
    <w:basedOn w:val="DefaultParagraphFont"/>
    <w:rsid w:val="005964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Requirements%20Checklist%20(Basic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Checklist (Basic)</Template>
  <TotalTime>7</TotalTime>
  <Pages>4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7911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2001-02-07T22:20:00Z</cp:lastPrinted>
  <dcterms:created xsi:type="dcterms:W3CDTF">2013-10-03T11:51:00Z</dcterms:created>
  <dcterms:modified xsi:type="dcterms:W3CDTF">2013-10-03T11:58:00Z</dcterms:modified>
</cp:coreProperties>
</file>