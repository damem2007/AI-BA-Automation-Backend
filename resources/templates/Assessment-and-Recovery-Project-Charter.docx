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41C" w:rsidRDefault="00DC541C">
      <w:pPr>
        <w:pStyle w:val="H1"/>
      </w:pPr>
      <w:r>
        <w:t xml:space="preserve">Assessment </w:t>
      </w:r>
      <w:r w:rsidR="003D6017">
        <w:t xml:space="preserve">and Recovery Project </w:t>
      </w:r>
      <w:r>
        <w:t>Charter</w:t>
      </w:r>
    </w:p>
    <w:tbl>
      <w:tblPr>
        <w:tblW w:w="9390" w:type="dxa"/>
        <w:jc w:val="center"/>
        <w:tblInd w:w="-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A36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364B8" w:rsidRDefault="00A364B8" w:rsidP="00D308F6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364B8" w:rsidRDefault="00A364B8" w:rsidP="00D308F6">
            <w:pPr>
              <w:pStyle w:val="cellhead"/>
            </w:pPr>
            <w:r>
              <w:t>Project Ref</w:t>
            </w:r>
            <w:r w:rsidR="008A36C8">
              <w:t>erence</w:t>
            </w:r>
            <w:r w:rsidR="00831F45">
              <w:t xml:space="preserve">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364B8" w:rsidRDefault="00A364B8" w:rsidP="00D308F6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364B8" w:rsidRDefault="00A364B8" w:rsidP="00D308F6">
            <w:pPr>
              <w:pStyle w:val="cellhead"/>
            </w:pPr>
            <w:r>
              <w:t>Preparer’s Initials</w:t>
            </w:r>
          </w:p>
        </w:tc>
      </w:tr>
      <w:tr w:rsidR="00A36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64B8" w:rsidRDefault="00A364B8" w:rsidP="00D308F6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364B8" w:rsidRDefault="00A364B8" w:rsidP="00D308F6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364B8" w:rsidRDefault="00A364B8" w:rsidP="00D308F6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364B8" w:rsidRDefault="00A364B8" w:rsidP="00D308F6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A36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364B8" w:rsidRDefault="008A36C8" w:rsidP="00D308F6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364B8" w:rsidRDefault="008A36C8" w:rsidP="00D308F6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364B8" w:rsidRDefault="00A364B8" w:rsidP="00D308F6">
            <w:pPr>
              <w:pStyle w:val="cellhead"/>
            </w:pPr>
            <w:r>
              <w:t>Contact’s Phone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364B8" w:rsidRDefault="00A364B8" w:rsidP="00D308F6">
            <w:pPr>
              <w:pStyle w:val="cellhead"/>
            </w:pPr>
            <w:r>
              <w:t>Date Prepared</w:t>
            </w:r>
          </w:p>
        </w:tc>
      </w:tr>
      <w:tr w:rsidR="00A36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64B8" w:rsidRDefault="00A364B8" w:rsidP="00D308F6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64B8" w:rsidRDefault="00A364B8" w:rsidP="00D308F6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64B8" w:rsidRDefault="00A364B8" w:rsidP="00D308F6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364B8" w:rsidRDefault="00A364B8" w:rsidP="00D308F6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A364B8" w:rsidRDefault="00A364B8" w:rsidP="00A364B8">
      <w:pPr>
        <w:pStyle w:val="space"/>
      </w:pPr>
    </w:p>
    <w:p w:rsidR="00DC541C" w:rsidRDefault="00DC541C">
      <w:pPr>
        <w:pStyle w:val="H2"/>
      </w:pPr>
      <w:r>
        <w:t xml:space="preserve">Project </w:t>
      </w:r>
      <w:r w:rsidR="00A364B8">
        <w:t>Information</w:t>
      </w:r>
      <w:r>
        <w:t>: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Borders>
              <w:bottom w:val="single" w:sz="4" w:space="0" w:color="auto"/>
            </w:tcBorders>
          </w:tcPr>
          <w:p w:rsidR="00DC541C" w:rsidRDefault="00DC541C">
            <w:pPr>
              <w:pStyle w:val="tbltxt"/>
            </w:pPr>
            <w:r>
              <w:t xml:space="preserve">Date:  </w:t>
            </w: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:rsidR="00DC541C" w:rsidRDefault="00DC541C">
            <w:pPr>
              <w:pStyle w:val="tbltxt"/>
            </w:pPr>
            <w:r>
              <w:t xml:space="preserve">Requestor:  </w:t>
            </w: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FFFF99"/>
          </w:tcPr>
          <w:p w:rsidR="00DC541C" w:rsidRDefault="00DC541C">
            <w:pPr>
              <w:pStyle w:val="tblhd"/>
              <w:rPr>
                <w:rFonts w:ascii="Times" w:hAnsi="Times"/>
              </w:rPr>
            </w:pPr>
            <w:r>
              <w:rPr>
                <w:rFonts w:ascii="Times" w:hAnsi="Times"/>
              </w:rPr>
              <w:t>Project Summary Details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Project Name: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Customer Name: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Customer Business: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Project Business Objectives: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Description of Project: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Project Deliverables: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Project Start Date: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Planned Project End Date: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Approved Budget: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Project Staffing Level (Total Person-Months):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Peak Project Staffing Level: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2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Project Schedule Variance (from Original Baseline):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3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Borders>
              <w:bottom w:val="single" w:sz="4" w:space="0" w:color="auto"/>
            </w:tcBorders>
          </w:tcPr>
          <w:p w:rsidR="00DC541C" w:rsidRDefault="00DC541C">
            <w:pPr>
              <w:pStyle w:val="tbltxt"/>
              <w:ind w:left="360"/>
            </w:pPr>
            <w:r>
              <w:t>Project Cost Variance (from Original Baseline):</w:t>
            </w: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4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FFFF99"/>
          </w:tcPr>
          <w:p w:rsidR="00DC541C" w:rsidRDefault="00DC541C">
            <w:pPr>
              <w:pStyle w:val="tblhd"/>
            </w:pPr>
            <w:r>
              <w:t>Customer Project Personnel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Project Sponsor(s):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5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Business Area Owner(s):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6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Project Manager: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7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Key Project Team Leads: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8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Borders>
              <w:bottom w:val="single" w:sz="4" w:space="0" w:color="auto"/>
            </w:tcBorders>
          </w:tcPr>
          <w:p w:rsidR="00DC541C" w:rsidRDefault="00DC541C">
            <w:pPr>
              <w:pStyle w:val="tbltxt"/>
              <w:ind w:left="360"/>
            </w:pPr>
            <w:r>
              <w:t>Other Key Personnel:</w:t>
            </w: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9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FFFF99"/>
          </w:tcPr>
          <w:p w:rsidR="00DC541C" w:rsidRDefault="00DC541C">
            <w:pPr>
              <w:pStyle w:val="tblhd"/>
            </w:pPr>
            <w:r>
              <w:t>Project Personnel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Project Manager: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0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Key Project Team Leads: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1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Borders>
              <w:bottom w:val="single" w:sz="4" w:space="0" w:color="auto"/>
            </w:tcBorders>
          </w:tcPr>
          <w:p w:rsidR="00DC541C" w:rsidRDefault="00DC541C">
            <w:pPr>
              <w:pStyle w:val="tbltxt"/>
              <w:ind w:left="360"/>
            </w:pPr>
            <w:r>
              <w:t>Other Key Personnel:</w:t>
            </w: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2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FFFF99"/>
          </w:tcPr>
          <w:p w:rsidR="00DC541C" w:rsidRDefault="00DC541C">
            <w:pPr>
              <w:pStyle w:val="tblhd"/>
            </w:pPr>
            <w:r>
              <w:t>Assessment Details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Trigger Events: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3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Reasons for Assessment: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4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Expectations: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5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</w:tcPr>
          <w:p w:rsidR="00DC541C" w:rsidRDefault="00DC541C">
            <w:pPr>
              <w:pStyle w:val="tbltxt"/>
              <w:ind w:left="360"/>
            </w:pPr>
            <w:r>
              <w:t>Critical Sensitivities:</w:t>
            </w:r>
          </w:p>
        </w:tc>
        <w:tc>
          <w:tcPr>
            <w:tcW w:w="4680" w:type="dxa"/>
          </w:tcPr>
          <w:p w:rsidR="00DC541C" w:rsidRDefault="00DC541C">
            <w:pPr>
              <w:pStyle w:val="tbltx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6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</w:tr>
    </w:tbl>
    <w:p w:rsidR="00DC541C" w:rsidRDefault="00DC541C">
      <w:pPr>
        <w:pStyle w:val="space"/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60" w:type="dxa"/>
            <w:shd w:val="clear" w:color="auto" w:fill="FFFF99"/>
          </w:tcPr>
          <w:p w:rsidR="00DC541C" w:rsidRDefault="00DC541C">
            <w:pPr>
              <w:pStyle w:val="tblhd"/>
              <w:keepNext/>
            </w:pPr>
            <w:r>
              <w:lastRenderedPageBreak/>
              <w:t>Assessment Phase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60" w:type="dxa"/>
            <w:tcBorders>
              <w:bottom w:val="nil"/>
            </w:tcBorders>
          </w:tcPr>
          <w:p w:rsidR="00DC541C" w:rsidRDefault="00DC541C">
            <w:pPr>
              <w:pStyle w:val="cellhead"/>
            </w:pPr>
            <w:r>
              <w:t>Scope and Objectives</w:t>
            </w:r>
            <w:r w:rsidR="00A364B8">
              <w:t xml:space="preserve"> of Assessment and Recovery Project</w:t>
            </w:r>
            <w:r>
              <w:t>: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9360" w:type="dxa"/>
            <w:tcBorders>
              <w:top w:val="nil"/>
            </w:tcBorders>
          </w:tcPr>
          <w:p w:rsidR="00DC541C" w:rsidRDefault="00DC541C"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7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60" w:type="dxa"/>
            <w:tcBorders>
              <w:bottom w:val="nil"/>
            </w:tcBorders>
          </w:tcPr>
          <w:p w:rsidR="00DC541C" w:rsidRDefault="00DC541C">
            <w:pPr>
              <w:pStyle w:val="cellhead"/>
            </w:pPr>
            <w:r>
              <w:t>Organizational Relationships (Roles and Responsibilities):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9360" w:type="dxa"/>
            <w:tcBorders>
              <w:top w:val="nil"/>
            </w:tcBorders>
          </w:tcPr>
          <w:p w:rsidR="00DC541C" w:rsidRDefault="00DC541C"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28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60" w:type="dxa"/>
            <w:tcBorders>
              <w:bottom w:val="nil"/>
            </w:tcBorders>
          </w:tcPr>
          <w:p w:rsidR="00DC541C" w:rsidRDefault="00DC541C">
            <w:pPr>
              <w:pStyle w:val="cellhead"/>
            </w:pPr>
            <w:r>
              <w:t>Assessment Project Manager’s Authority and Responsibility: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9360" w:type="dxa"/>
            <w:tcBorders>
              <w:top w:val="nil"/>
            </w:tcBorders>
          </w:tcPr>
          <w:p w:rsidR="00DC541C" w:rsidRDefault="00DC541C"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9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60" w:type="dxa"/>
            <w:tcBorders>
              <w:bottom w:val="nil"/>
            </w:tcBorders>
          </w:tcPr>
          <w:p w:rsidR="00DC541C" w:rsidRDefault="00DC541C">
            <w:pPr>
              <w:pStyle w:val="cellhead"/>
            </w:pPr>
            <w:r>
              <w:t>Approach and Functions to be Performed During Assessment: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9360" w:type="dxa"/>
            <w:tcBorders>
              <w:top w:val="nil"/>
            </w:tcBorders>
          </w:tcPr>
          <w:p w:rsidR="00DC541C" w:rsidRDefault="00DC541C"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30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60" w:type="dxa"/>
            <w:tcBorders>
              <w:bottom w:val="nil"/>
            </w:tcBorders>
          </w:tcPr>
          <w:p w:rsidR="00DC541C" w:rsidRDefault="00DC541C">
            <w:pPr>
              <w:pStyle w:val="cellhead"/>
            </w:pPr>
            <w:r>
              <w:t>Key Dates or Milestones for Assessment: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9360" w:type="dxa"/>
            <w:tcBorders>
              <w:top w:val="nil"/>
            </w:tcBorders>
          </w:tcPr>
          <w:p w:rsidR="00DC541C" w:rsidRDefault="00DC541C"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1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60" w:type="dxa"/>
            <w:tcBorders>
              <w:bottom w:val="nil"/>
            </w:tcBorders>
          </w:tcPr>
          <w:p w:rsidR="00DC541C" w:rsidRDefault="00DC541C">
            <w:pPr>
              <w:pStyle w:val="cellhead"/>
            </w:pPr>
            <w:r>
              <w:t>Deliverables from Assessment: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9360" w:type="dxa"/>
            <w:tcBorders>
              <w:top w:val="nil"/>
            </w:tcBorders>
          </w:tcPr>
          <w:p w:rsidR="00DC541C" w:rsidRDefault="00DC541C"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2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60" w:type="dxa"/>
            <w:tcBorders>
              <w:bottom w:val="nil"/>
            </w:tcBorders>
          </w:tcPr>
          <w:p w:rsidR="00DC541C" w:rsidRDefault="00DC541C">
            <w:pPr>
              <w:pStyle w:val="cellhead"/>
            </w:pPr>
            <w:r>
              <w:t>Assessment Team Resource Needs: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9360" w:type="dxa"/>
            <w:tcBorders>
              <w:top w:val="nil"/>
            </w:tcBorders>
          </w:tcPr>
          <w:p w:rsidR="00DC541C" w:rsidRDefault="00DC541C"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3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60" w:type="dxa"/>
            <w:tcBorders>
              <w:bottom w:val="nil"/>
            </w:tcBorders>
          </w:tcPr>
          <w:p w:rsidR="00DC541C" w:rsidRDefault="00DC541C">
            <w:pPr>
              <w:pStyle w:val="cellhead"/>
            </w:pPr>
            <w:r>
              <w:t>Assessment Team Data Needs: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9360" w:type="dxa"/>
            <w:tcBorders>
              <w:top w:val="nil"/>
            </w:tcBorders>
          </w:tcPr>
          <w:p w:rsidR="00DC541C" w:rsidRDefault="00DC541C"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60" w:type="dxa"/>
            <w:tcBorders>
              <w:bottom w:val="nil"/>
            </w:tcBorders>
          </w:tcPr>
          <w:p w:rsidR="00DC541C" w:rsidRDefault="00DC541C">
            <w:pPr>
              <w:pStyle w:val="cellhead"/>
            </w:pPr>
            <w:r>
              <w:t>Signatures Required:</w:t>
            </w:r>
          </w:p>
        </w:tc>
      </w:tr>
      <w:tr w:rsidR="00DC5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9360" w:type="dxa"/>
            <w:tcBorders>
              <w:top w:val="nil"/>
            </w:tcBorders>
          </w:tcPr>
          <w:p w:rsidR="00DC541C" w:rsidRDefault="00DC541C"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4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</w:tr>
    </w:tbl>
    <w:p w:rsidR="00DC541C" w:rsidRDefault="00DC541C">
      <w:pPr>
        <w:pStyle w:val="space"/>
      </w:pPr>
    </w:p>
    <w:sectPr w:rsidR="00DC541C" w:rsidSect="008037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37EF" w:rsidRDefault="008037EF">
      <w:r>
        <w:separator/>
      </w:r>
    </w:p>
  </w:endnote>
  <w:endnote w:type="continuationSeparator" w:id="0">
    <w:p w:rsidR="008037EF" w:rsidRDefault="00803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41C" w:rsidRDefault="00DC541C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8037EF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8037EF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41C" w:rsidRDefault="008037EF">
    <w:pPr>
      <w:pStyle w:val="footertext"/>
      <w:tabs>
        <w:tab w:val="clear" w:pos="1530"/>
        <w:tab w:val="left" w:pos="720"/>
      </w:tabs>
    </w:pPr>
    <w:bookmarkStart w:id="35" w:name="_GoBack"/>
    <w:bookmarkEnd w:id="35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-687705</wp:posOffset>
          </wp:positionH>
          <wp:positionV relativeFrom="paragraph">
            <wp:posOffset>-251460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41C">
      <w:tab/>
    </w:r>
    <w:r w:rsidR="00DC541C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DC541C">
      <w:tab/>
    </w:r>
    <w:r w:rsidR="00DC541C">
      <w:rPr>
        <w:rStyle w:val="PageNumber"/>
      </w:rPr>
      <w:fldChar w:fldCharType="begin"/>
    </w:r>
    <w:r w:rsidR="00DC541C">
      <w:rPr>
        <w:rStyle w:val="PageNumber"/>
      </w:rPr>
      <w:instrText xml:space="preserve"> PAGE </w:instrText>
    </w:r>
    <w:r w:rsidR="00DC541C">
      <w:rPr>
        <w:rStyle w:val="PageNumber"/>
      </w:rPr>
      <w:fldChar w:fldCharType="separate"/>
    </w:r>
    <w:r>
      <w:rPr>
        <w:rStyle w:val="PageNumber"/>
        <w:noProof/>
      </w:rPr>
      <w:t>2</w:t>
    </w:r>
    <w:r w:rsidR="00DC541C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41C" w:rsidRDefault="00DC541C">
    <w:pPr>
      <w:pStyle w:val="footertext"/>
      <w:tabs>
        <w:tab w:val="clear" w:pos="1530"/>
        <w:tab w:val="left" w:pos="720"/>
      </w:tabs>
    </w:pPr>
    <w:r>
      <w:t xml:space="preserve">© </w:t>
    </w:r>
    <w:r w:rsidR="00892E0E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8037EF">
      <w:rPr>
        <w:noProof/>
      </w:rPr>
      <w:t>document60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037EF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37EF" w:rsidRDefault="008037EF">
      <w:r>
        <w:separator/>
      </w:r>
    </w:p>
  </w:footnote>
  <w:footnote w:type="continuationSeparator" w:id="0">
    <w:p w:rsidR="008037EF" w:rsidRDefault="008037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41C" w:rsidRDefault="00DC541C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8037EF">
        <w:rPr>
          <w:noProof/>
        </w:rPr>
        <w:t>Assessment and Recovery Project Charter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41C" w:rsidRDefault="00DC541C">
    <w:pPr>
      <w:pStyle w:val="Header-odd"/>
      <w:jc w:val="left"/>
    </w:pPr>
    <w:r>
      <w:tab/>
    </w:r>
    <w:fldSimple w:instr=" STYLEREF H1 \* MERGEFORMAT ">
      <w:r w:rsidR="008037EF">
        <w:rPr>
          <w:noProof/>
        </w:rPr>
        <w:t>Assessment and Recovery Project Charter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41C" w:rsidRDefault="00DC541C">
    <w:pPr>
      <w:pStyle w:val="Header"/>
      <w:tabs>
        <w:tab w:val="clear" w:pos="8640"/>
        <w:tab w:val="right" w:pos="9360"/>
      </w:tabs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A6A2A"/>
    <w:multiLevelType w:val="multilevel"/>
    <w:tmpl w:val="390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484A29"/>
    <w:multiLevelType w:val="multilevel"/>
    <w:tmpl w:val="7C00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40627EC"/>
    <w:multiLevelType w:val="multilevel"/>
    <w:tmpl w:val="6F4AE960"/>
    <w:lvl w:ilvl="0">
      <w:start w:val="1"/>
      <w:numFmt w:val="bullet"/>
      <w:lvlText w:val=""/>
      <w:lvlJc w:val="left"/>
      <w:pPr>
        <w:tabs>
          <w:tab w:val="num" w:pos="763"/>
        </w:tabs>
        <w:ind w:left="76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83"/>
        </w:tabs>
        <w:ind w:left="1483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23"/>
        </w:tabs>
        <w:ind w:left="29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43"/>
        </w:tabs>
        <w:ind w:left="3643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83"/>
        </w:tabs>
        <w:ind w:left="50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03"/>
        </w:tabs>
        <w:ind w:left="5803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</w:rPr>
    </w:lvl>
  </w:abstractNum>
  <w:abstractNum w:abstractNumId="3">
    <w:nsid w:val="39CA2C0D"/>
    <w:multiLevelType w:val="multilevel"/>
    <w:tmpl w:val="683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42910BF"/>
    <w:multiLevelType w:val="multilevel"/>
    <w:tmpl w:val="3A50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5B9165A"/>
    <w:multiLevelType w:val="multilevel"/>
    <w:tmpl w:val="6FB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9690074"/>
    <w:multiLevelType w:val="multilevel"/>
    <w:tmpl w:val="20DA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F5E1D69"/>
    <w:multiLevelType w:val="multilevel"/>
    <w:tmpl w:val="FB2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7EF"/>
    <w:rsid w:val="001421E8"/>
    <w:rsid w:val="001A3370"/>
    <w:rsid w:val="002565B4"/>
    <w:rsid w:val="003B7C9E"/>
    <w:rsid w:val="003D6017"/>
    <w:rsid w:val="00450745"/>
    <w:rsid w:val="00470022"/>
    <w:rsid w:val="004B2582"/>
    <w:rsid w:val="00641EDD"/>
    <w:rsid w:val="0071215E"/>
    <w:rsid w:val="00742440"/>
    <w:rsid w:val="008037EF"/>
    <w:rsid w:val="00831F45"/>
    <w:rsid w:val="00891C04"/>
    <w:rsid w:val="00892E0E"/>
    <w:rsid w:val="008A36C8"/>
    <w:rsid w:val="00A364B8"/>
    <w:rsid w:val="00BA08CB"/>
    <w:rsid w:val="00D308F6"/>
    <w:rsid w:val="00DC541C"/>
    <w:rsid w:val="00F5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8037EF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8037EF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apid%20Assessment%20and%20Recovery%20of%20Troubled%20Projects\Assessment%20and%20Recovery%20Project%20Cha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Assessment and Recovery Project Charter</Template>
  <TotalTime>2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2001-02-20T14:31:00Z</cp:lastPrinted>
  <dcterms:created xsi:type="dcterms:W3CDTF">2013-10-02T18:41:00Z</dcterms:created>
  <dcterms:modified xsi:type="dcterms:W3CDTF">2013-10-02T18:44:00Z</dcterms:modified>
</cp:coreProperties>
</file>