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5A6" w:rsidRDefault="006635A6">
      <w:pPr>
        <w:pStyle w:val="H1"/>
      </w:pPr>
      <w:r>
        <w:t xml:space="preserve">Requirements </w:t>
      </w:r>
      <w:r w:rsidR="0005349A">
        <w:t>Dictionary</w:t>
      </w:r>
      <w:r w:rsidR="00E56B15">
        <w:t xml:space="preserve"> Template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Project Ref</w:t>
            </w:r>
            <w:r w:rsidR="009A479D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Preparer’s Initials</w:t>
            </w:r>
          </w:p>
        </w:tc>
      </w:tr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bookmarkStart w:id="1" w:name="_GoBack"/>
            <w:bookmarkEnd w:id="1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Contact’s Phone</w:t>
            </w:r>
            <w:r w:rsidR="009A479D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Date Prepared</w:t>
            </w:r>
          </w:p>
        </w:tc>
      </w:tr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5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7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8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6635A6" w:rsidRDefault="006635A6">
      <w:pPr>
        <w:pStyle w:val="space"/>
        <w:rPr>
          <w:lang w:val="fr-F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24"/>
        <w:gridCol w:w="36"/>
        <w:gridCol w:w="1242"/>
        <w:gridCol w:w="432"/>
        <w:gridCol w:w="666"/>
        <w:gridCol w:w="950"/>
        <w:gridCol w:w="1840"/>
        <w:gridCol w:w="770"/>
        <w:gridCol w:w="450"/>
        <w:gridCol w:w="1750"/>
      </w:tblGrid>
      <w:tr w:rsidR="006635A6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1260" w:type="dxa"/>
            <w:gridSpan w:val="3"/>
            <w:vMerge w:val="restart"/>
            <w:tcBorders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Unique ID #</w:t>
            </w:r>
          </w:p>
        </w:tc>
        <w:tc>
          <w:tcPr>
            <w:tcW w:w="1674" w:type="dxa"/>
            <w:gridSpan w:val="2"/>
            <w:vMerge w:val="restart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9"/>
          </w:p>
        </w:tc>
        <w:tc>
          <w:tcPr>
            <w:tcW w:w="666" w:type="dxa"/>
            <w:vMerge w:val="restart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Title</w:t>
            </w:r>
          </w:p>
        </w:tc>
        <w:tc>
          <w:tcPr>
            <w:tcW w:w="3560" w:type="dxa"/>
            <w:gridSpan w:val="3"/>
            <w:vMerge w:val="restart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0" w:name="Text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0"/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  <w:spacing w:before="60" w:after="6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"/>
            <w:r>
              <w:instrText xml:space="preserve"> FORMCHECKBOX </w:instrText>
            </w:r>
            <w:r>
              <w:fldChar w:fldCharType="end"/>
            </w:r>
            <w:bookmarkEnd w:id="11"/>
          </w:p>
        </w:tc>
        <w:tc>
          <w:tcPr>
            <w:tcW w:w="1750" w:type="dxa"/>
            <w:tcBorders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Global</w:t>
            </w:r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1260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167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35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  <w:spacing w:before="60" w:after="60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2"/>
            <w:r>
              <w:instrText xml:space="preserve"> FORMCHECKBOX </w:instrText>
            </w:r>
            <w:r>
              <w:fldChar w:fldCharType="end"/>
            </w:r>
            <w:bookmarkEnd w:id="12"/>
          </w:p>
        </w:tc>
        <w:tc>
          <w:tcPr>
            <w:tcW w:w="1750" w:type="dxa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Functional</w:t>
            </w:r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1260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167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35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  <w:spacing w:before="60" w:after="60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3"/>
            <w:r>
              <w:instrText xml:space="preserve"> FORMCHECKBOX </w:instrText>
            </w:r>
            <w:r>
              <w:fldChar w:fldCharType="end"/>
            </w:r>
            <w:bookmarkEnd w:id="13"/>
          </w:p>
        </w:tc>
        <w:tc>
          <w:tcPr>
            <w:tcW w:w="1750" w:type="dxa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Nonfunctional</w:t>
            </w:r>
          </w:p>
        </w:tc>
      </w:tr>
      <w:tr w:rsidR="006635A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Source:</w:t>
            </w:r>
          </w:p>
        </w:tc>
        <w:tc>
          <w:tcPr>
            <w:tcW w:w="36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4" w:name="Text11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4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Customer Priority :</w:t>
            </w:r>
          </w:p>
        </w:tc>
        <w:tc>
          <w:tcPr>
            <w:tcW w:w="29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5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1152"/>
        </w:trPr>
        <w:tc>
          <w:tcPr>
            <w:tcW w:w="1224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Description:</w:t>
            </w:r>
          </w:p>
        </w:tc>
        <w:tc>
          <w:tcPr>
            <w:tcW w:w="8136" w:type="dxa"/>
            <w:gridSpan w:val="9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6" w:name="Text1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6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2502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Conflicting Requirement(s):</w:t>
            </w:r>
          </w:p>
        </w:tc>
        <w:tc>
          <w:tcPr>
            <w:tcW w:w="6858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7" w:name="Text12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7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Supporting Requirement(s):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8" w:name="Text13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8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Duplicate Requirement(s):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9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Measurement Criteria: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0" w:name="Text1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0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Risk(s):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1" w:name="Text16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1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History/Background: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2" w:name="Text17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2"/>
          </w:p>
        </w:tc>
      </w:tr>
    </w:tbl>
    <w:p w:rsidR="006635A6" w:rsidRDefault="006635A6">
      <w:pPr>
        <w:pStyle w:val="space"/>
      </w:pPr>
    </w:p>
    <w:sectPr w:rsidR="006635A6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7EF9" w:rsidRDefault="00697EF9">
      <w:r>
        <w:separator/>
      </w:r>
    </w:p>
  </w:endnote>
  <w:endnote w:type="continuationSeparator" w:id="0">
    <w:p w:rsidR="00697EF9" w:rsidRDefault="00697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97EF9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97EF9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footertext"/>
      <w:tabs>
        <w:tab w:val="clear" w:pos="1530"/>
        <w:tab w:val="left" w:pos="720"/>
      </w:tabs>
    </w:pPr>
    <w:r>
      <w:t xml:space="preserve">© </w:t>
    </w:r>
    <w:r w:rsidR="009A479D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697EF9">
      <w:rPr>
        <w:noProof/>
      </w:rPr>
      <w:t>document7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A47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97EF9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972820" cy="715010"/>
          <wp:effectExtent l="0" t="0" r="0" b="8890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sz w:val="20"/>
      </w:rPr>
      <w:t xml:space="preserve">      © ESI International            </w:t>
    </w:r>
    <w:hyperlink r:id="rId2" w:history="1">
      <w:r w:rsidRPr="00A2541B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</w:t>
    </w:r>
    <w:r w:rsidRPr="00697EF9">
      <w:rPr>
        <w:sz w:val="20"/>
      </w:rPr>
      <w:t>(888) 374-8884</w:t>
    </w:r>
    <w:r>
      <w:rPr>
        <w:sz w:val="20"/>
      </w:rPr>
      <w:t xml:space="preserve">        </w:t>
    </w:r>
    <w:r w:rsidR="006635A6">
      <w:rPr>
        <w:rStyle w:val="PageNumber"/>
      </w:rPr>
      <w:fldChar w:fldCharType="begin"/>
    </w:r>
    <w:r w:rsidR="006635A6">
      <w:rPr>
        <w:rStyle w:val="PageNumber"/>
      </w:rPr>
      <w:instrText xml:space="preserve"> PAGE </w:instrText>
    </w:r>
    <w:r w:rsidR="006635A6">
      <w:rPr>
        <w:rStyle w:val="PageNumber"/>
      </w:rPr>
      <w:fldChar w:fldCharType="separate"/>
    </w:r>
    <w:r>
      <w:rPr>
        <w:rStyle w:val="PageNumber"/>
        <w:noProof/>
      </w:rPr>
      <w:t>1</w:t>
    </w:r>
    <w:r w:rsidR="006635A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7EF9" w:rsidRDefault="00697EF9">
      <w:r>
        <w:separator/>
      </w:r>
    </w:p>
  </w:footnote>
  <w:footnote w:type="continuationSeparator" w:id="0">
    <w:p w:rsidR="00697EF9" w:rsidRDefault="00697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97EF9">
        <w:rPr>
          <w:noProof/>
        </w:rPr>
        <w:t>Requirements Dictionary Template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Header-odd"/>
      <w:jc w:val="left"/>
    </w:pPr>
    <w:r>
      <w:tab/>
    </w:r>
    <w:fldSimple w:instr=" STYLEREF H1 \* MERGEFORMAT ">
      <w:r w:rsidR="00697EF9">
        <w:rPr>
          <w:noProof/>
        </w:rPr>
        <w:t>Requirements Dictionary Template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EF9"/>
    <w:rsid w:val="00026447"/>
    <w:rsid w:val="0005349A"/>
    <w:rsid w:val="000D496B"/>
    <w:rsid w:val="0012223A"/>
    <w:rsid w:val="00522F85"/>
    <w:rsid w:val="005F5EEB"/>
    <w:rsid w:val="006635A6"/>
    <w:rsid w:val="00697EF9"/>
    <w:rsid w:val="009A479D"/>
    <w:rsid w:val="009B31B6"/>
    <w:rsid w:val="00BC4AD2"/>
    <w:rsid w:val="00DF30DF"/>
    <w:rsid w:val="00E56B15"/>
    <w:rsid w:val="00ED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basedOn w:val="DefaultParagraphFont"/>
    <w:rsid w:val="00697EF9"/>
    <w:rPr>
      <w:color w:val="0000FF" w:themeColor="hyperlink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basedOn w:val="DefaultParagraphFont"/>
    <w:rsid w:val="00697EF9"/>
    <w:rPr>
      <w:color w:val="0000FF" w:themeColor="hyperlink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How%20to%20Gather%20and%20Document%20User\Requirements%20Dictionary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Dictionary Template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2001-01-04T14:10:00Z</cp:lastPrinted>
  <dcterms:created xsi:type="dcterms:W3CDTF">2013-10-02T17:40:00Z</dcterms:created>
  <dcterms:modified xsi:type="dcterms:W3CDTF">2013-10-02T17:41:00Z</dcterms:modified>
</cp:coreProperties>
</file>