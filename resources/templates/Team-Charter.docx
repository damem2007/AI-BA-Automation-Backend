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CA5" w:rsidRDefault="00962CA5">
      <w:pPr>
        <w:pStyle w:val="H1"/>
      </w:pPr>
      <w:r>
        <w:t>Team Charter</w:t>
      </w:r>
    </w:p>
    <w:p w:rsidR="00962CA5" w:rsidRDefault="00962CA5">
      <w:pPr>
        <w:pStyle w:val="H2"/>
        <w:tabs>
          <w:tab w:val="clear" w:pos="720"/>
          <w:tab w:val="left" w:pos="900"/>
        </w:tabs>
      </w:pPr>
      <w:r>
        <w:t>TO:</w:t>
      </w:r>
      <w:r>
        <w:tab/>
      </w:r>
      <w:r>
        <w:fldChar w:fldCharType="begin">
          <w:ffData>
            <w:name w:val="Text35"/>
            <w:enabled/>
            <w:calcOnExit w:val="0"/>
            <w:textInput>
              <w:default w:val="(Distribution)"/>
            </w:textInput>
          </w:ffData>
        </w:fldChar>
      </w:r>
      <w:bookmarkStart w:id="0" w:name="Text35"/>
      <w:r>
        <w:instrText xml:space="preserve"> FORMTEXT </w:instrText>
      </w:r>
      <w:r>
        <w:fldChar w:fldCharType="separate"/>
      </w:r>
      <w:r>
        <w:rPr>
          <w:noProof/>
        </w:rPr>
        <w:t>(Distribution)</w:t>
      </w:r>
      <w:r>
        <w:fldChar w:fldCharType="end"/>
      </w:r>
      <w:bookmarkEnd w:id="0"/>
    </w:p>
    <w:p w:rsidR="00962CA5" w:rsidRDefault="00962CA5">
      <w:pPr>
        <w:pStyle w:val="H2"/>
        <w:tabs>
          <w:tab w:val="clear" w:pos="720"/>
          <w:tab w:val="left" w:pos="900"/>
        </w:tabs>
      </w:pPr>
      <w:r>
        <w:t>FROM:</w:t>
      </w:r>
      <w:r>
        <w:tab/>
      </w:r>
      <w:r>
        <w:fldChar w:fldCharType="begin">
          <w:ffData>
            <w:name w:val="Text36"/>
            <w:enabled/>
            <w:calcOnExit w:val="0"/>
            <w:textInput>
              <w:default w:val="(Initiating Authority)"/>
            </w:textInput>
          </w:ffData>
        </w:fldChar>
      </w:r>
      <w:bookmarkStart w:id="1" w:name="Text36"/>
      <w:r>
        <w:instrText xml:space="preserve"> FORMTEXT </w:instrText>
      </w:r>
      <w:r>
        <w:fldChar w:fldCharType="separate"/>
      </w:r>
      <w:r>
        <w:rPr>
          <w:noProof/>
        </w:rPr>
        <w:t>(Initiating Authority)</w:t>
      </w:r>
      <w:r>
        <w:fldChar w:fldCharType="end"/>
      </w:r>
      <w:bookmarkEnd w:id="1"/>
    </w:p>
    <w:p w:rsidR="00962CA5" w:rsidRDefault="00962CA5">
      <w:pPr>
        <w:pStyle w:val="H2"/>
        <w:tabs>
          <w:tab w:val="clear" w:pos="720"/>
          <w:tab w:val="left" w:pos="900"/>
        </w:tabs>
      </w:pP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Name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Title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Location/Address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</w:tbl>
    <w:p w:rsidR="00962CA5" w:rsidRDefault="00962CA5">
      <w:pPr>
        <w:pStyle w:val="H2"/>
        <w:spacing w:after="120"/>
      </w:pPr>
    </w:p>
    <w:p w:rsidR="00962CA5" w:rsidRDefault="00962CA5">
      <w:pPr>
        <w:pStyle w:val="H2"/>
        <w:spacing w:after="120"/>
      </w:pPr>
      <w:r>
        <w:t>Sponsor’s Vision for the Team</w:t>
      </w:r>
    </w:p>
    <w:p w:rsidR="00962CA5" w:rsidRDefault="00962CA5">
      <w:pPr>
        <w:pStyle w:val="text"/>
      </w:pP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5" w:name="Text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</w:p>
    <w:p w:rsidR="00962CA5" w:rsidRDefault="00962CA5">
      <w:pPr>
        <w:pStyle w:val="H2"/>
        <w:spacing w:after="120"/>
      </w:pPr>
      <w:r>
        <w:t>Sponsor’s Desired Outcomes</w:t>
      </w:r>
    </w:p>
    <w:p w:rsidR="00962CA5" w:rsidRDefault="00962CA5">
      <w:pPr>
        <w:pStyle w:val="text"/>
      </w:pPr>
      <w:r>
        <w:fldChar w:fldCharType="begin">
          <w:ffData>
            <w:name w:val="Text5"/>
            <w:enabled/>
            <w:calcOnExit w:val="0"/>
            <w:textInput/>
          </w:ffData>
        </w:fldChar>
      </w:r>
      <w:bookmarkStart w:id="6" w:name="Text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  <w:r>
        <w:br/>
      </w:r>
    </w:p>
    <w:tbl>
      <w:tblPr>
        <w:tblW w:w="9316" w:type="dxa"/>
        <w:jc w:val="center"/>
        <w:tblInd w:w="-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Team Name</w:t>
            </w:r>
          </w:p>
        </w:tc>
        <w:tc>
          <w:tcPr>
            <w:tcW w:w="3105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Project Name/Ref</w:t>
            </w:r>
            <w:r w:rsidR="003D38F7">
              <w:t>erence</w:t>
            </w:r>
            <w:r>
              <w:t xml:space="preserve"> N</w:t>
            </w:r>
            <w:r w:rsidR="003D38F7">
              <w:t>umber</w:t>
            </w:r>
          </w:p>
        </w:tc>
        <w:tc>
          <w:tcPr>
            <w:tcW w:w="3106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Scheduled Completion Date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7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3105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310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962CA5" w:rsidRDefault="00962CA5">
      <w:pPr>
        <w:pStyle w:val="H2"/>
        <w:spacing w:after="120"/>
      </w:pPr>
    </w:p>
    <w:p w:rsidR="00962CA5" w:rsidRDefault="00962CA5">
      <w:pPr>
        <w:pStyle w:val="H2"/>
        <w:spacing w:after="120"/>
      </w:pPr>
      <w:r>
        <w:t xml:space="preserve">Team </w:t>
      </w:r>
      <w:smartTag w:uri="urn:schemas-microsoft-com:office:smarttags" w:element="place">
        <w:r>
          <w:t>Mission</w:t>
        </w:r>
      </w:smartTag>
      <w:r>
        <w:t xml:space="preserve"> Statement</w:t>
      </w:r>
    </w:p>
    <w:p w:rsidR="00962CA5" w:rsidRDefault="00962CA5">
      <w:pPr>
        <w:pStyle w:val="text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bookmarkStart w:id="10" w:name="Text9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0"/>
      <w:r>
        <w:br/>
      </w:r>
    </w:p>
    <w:p w:rsidR="00962CA5" w:rsidRDefault="00962CA5">
      <w:pPr>
        <w:pStyle w:val="H2"/>
        <w:spacing w:after="120"/>
      </w:pPr>
      <w:r>
        <w:t>Team Roster</w:t>
      </w: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Name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Title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Location/Address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6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8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0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2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4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5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6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7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8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9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0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1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3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</w:tbl>
    <w:p w:rsidR="00962CA5" w:rsidRDefault="00962CA5">
      <w:pPr>
        <w:pStyle w:val="H2"/>
        <w:tabs>
          <w:tab w:val="clear" w:pos="720"/>
        </w:tabs>
        <w:spacing w:after="120"/>
      </w:pPr>
    </w:p>
    <w:p w:rsidR="00962CA5" w:rsidRDefault="00962CA5">
      <w:pPr>
        <w:pStyle w:val="H2"/>
        <w:spacing w:after="120"/>
      </w:pPr>
      <w:r>
        <w:br w:type="page"/>
      </w:r>
      <w:r>
        <w:lastRenderedPageBreak/>
        <w:t>Assignment</w:t>
      </w:r>
    </w:p>
    <w:p w:rsidR="00962CA5" w:rsidRDefault="00962CA5">
      <w:pPr>
        <w:pStyle w:val="text"/>
        <w:spacing w:after="120"/>
      </w:pP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bookmarkStart w:id="35" w:name="Text34"/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bookmarkEnd w:id="35"/>
      <w:r>
        <w:t xml:space="preserve"> is authorized as project manager for the </w:t>
      </w:r>
      <w:r>
        <w:fldChar w:fldCharType="begin">
          <w:ffData>
            <w:name w:val="Text37"/>
            <w:enabled/>
            <w:calcOnExit w:val="0"/>
            <w:textInput>
              <w:default w:val="(Customer Name/Project Name)"/>
            </w:textInput>
          </w:ffData>
        </w:fldChar>
      </w:r>
      <w:bookmarkStart w:id="36" w:name="Text37"/>
      <w:r>
        <w:instrText xml:space="preserve"> FORMTEXT </w:instrText>
      </w:r>
      <w:r>
        <w:fldChar w:fldCharType="separate"/>
      </w:r>
      <w:r>
        <w:rPr>
          <w:noProof/>
        </w:rPr>
        <w:t>(Customer Name/Project Name)</w:t>
      </w:r>
      <w:r>
        <w:fldChar w:fldCharType="end"/>
      </w:r>
      <w:bookmarkEnd w:id="36"/>
      <w:r>
        <w:t xml:space="preserve"> effort.  </w:t>
      </w: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r>
        <w:t xml:space="preserve"> is designated to ensure customer satisfaction and to shepherd the project to a successful conclusion, as described in this charter.  </w:t>
      </w: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r>
        <w:t xml:space="preserve"> will be responsible for internal communication and cooperation with responsible functional managers included in the distribution list.</w:t>
      </w:r>
    </w:p>
    <w:tbl>
      <w:tblPr>
        <w:tblW w:w="938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"/>
        <w:gridCol w:w="360"/>
        <w:gridCol w:w="8654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Responsibility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manager will—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1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37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 xml:space="preserve">Be the primary point of contact for </w:t>
            </w:r>
            <w:r>
              <w:fldChar w:fldCharType="begin">
                <w:ffData>
                  <w:name w:val="Text38"/>
                  <w:enabled/>
                  <w:calcOnExit w:val="0"/>
                  <w:textInput>
                    <w:default w:val="(internal organization)"/>
                  </w:textInput>
                </w:ffData>
              </w:fldChar>
            </w:r>
            <w:bookmarkStart w:id="38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(internal organization)</w:t>
            </w:r>
            <w:r>
              <w:fldChar w:fldCharType="end"/>
            </w:r>
            <w:bookmarkEnd w:id="38"/>
            <w:r>
              <w:t xml:space="preserve"> and </w:t>
            </w:r>
            <w:r>
              <w:fldChar w:fldCharType="begin">
                <w:ffData>
                  <w:name w:val="Text39"/>
                  <w:enabled/>
                  <w:calcOnExit w:val="0"/>
                  <w:textInput>
                    <w:default w:val="(customer name)"/>
                  </w:textInput>
                </w:ffData>
              </w:fldChar>
            </w:r>
            <w:bookmarkStart w:id="39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(customer name)</w:t>
            </w:r>
            <w:r>
              <w:fldChar w:fldCharType="end"/>
            </w:r>
            <w:bookmarkEnd w:id="3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2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Ensure that team members know their responsibilities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3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1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Track team member performance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4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Track overall project performance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3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Prepare a detailed project plan, and get agreement to that plan from the related functional managers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6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4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Maintain a project binder containing all pertinent project data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7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5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Report project status to management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Authority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manager's authority includes—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8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6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Authority to direct the project team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9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7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 xml:space="preserve">Access to </w:t>
            </w:r>
            <w:r>
              <w:fldChar w:fldCharType="begin">
                <w:ffData>
                  <w:name w:val="Text39"/>
                  <w:enabled/>
                  <w:calcOnExit w:val="0"/>
                  <w:textInput>
                    <w:default w:val="(customer name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(customer name)</w:t>
            </w:r>
            <w:r>
              <w:fldChar w:fldCharType="end"/>
            </w:r>
            <w:r>
              <w:t xml:space="preserve"> on all matters related to this effort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10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8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Access to the functional managers on all matters related to this effort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11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9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Control of the project budget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12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Access to financial reports related to project expenditures, including time and attendance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13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1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Renegotiation with functional managers to delegate responsibility and authority to functional organization team members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Team Budget / Resources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team's budget and resources include—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14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53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3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Check15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4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55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5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16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6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57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7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17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8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59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eck18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6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61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Check19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6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63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space"/>
      </w:pPr>
      <w:r>
        <w:br w:type="page"/>
      </w: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Customer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Contact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Contact’s Phone</w:t>
            </w:r>
            <w:r w:rsidR="003D38F7">
              <w:t xml:space="preserve"> #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64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4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65" w:name="Text4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5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66" w:name="Text4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6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H2"/>
      </w:pPr>
      <w:r>
        <w:t>Customer Expectations</w:t>
      </w:r>
    </w:p>
    <w:p w:rsidR="00962CA5" w:rsidRDefault="00962CA5">
      <w:pPr>
        <w:pStyle w:val="text"/>
      </w:pPr>
      <w:r>
        <w:fldChar w:fldCharType="begin">
          <w:ffData>
            <w:name w:val="Text49"/>
            <w:enabled/>
            <w:calcOnExit w:val="0"/>
            <w:textInput/>
          </w:ffData>
        </w:fldChar>
      </w:r>
      <w:bookmarkStart w:id="67" w:name="Text49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7"/>
      <w:r>
        <w:br/>
      </w:r>
    </w:p>
    <w:p w:rsidR="00962CA5" w:rsidRDefault="00962CA5">
      <w:pPr>
        <w:pStyle w:val="H2"/>
      </w:pPr>
      <w:r>
        <w:t>Scope Statement</w:t>
      </w:r>
    </w:p>
    <w:p w:rsidR="00962CA5" w:rsidRDefault="00962CA5">
      <w:pPr>
        <w:pStyle w:val="space"/>
      </w:pPr>
      <w:r>
        <w:fldChar w:fldCharType="begin">
          <w:ffData>
            <w:name w:val="Text50"/>
            <w:enabled/>
            <w:calcOnExit w:val="0"/>
            <w:textInput/>
          </w:ffData>
        </w:fldChar>
      </w:r>
      <w:bookmarkStart w:id="68" w:name="Text5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8"/>
      <w:r>
        <w:br/>
      </w:r>
    </w:p>
    <w:p w:rsidR="00962CA5" w:rsidRDefault="00962CA5">
      <w:pPr>
        <w:pStyle w:val="space"/>
      </w:pPr>
    </w:p>
    <w:tbl>
      <w:tblPr>
        <w:tblW w:w="9483" w:type="dxa"/>
        <w:jc w:val="center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"/>
        <w:gridCol w:w="3018"/>
        <w:gridCol w:w="3105"/>
        <w:gridCol w:w="3106"/>
        <w:gridCol w:w="145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240"/>
            </w:pPr>
            <w:r>
              <w:t>Authorizing Signature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400"/>
            </w:pPr>
            <w:r>
              <w:t>Name:___________________________________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400"/>
            </w:pPr>
            <w:r>
              <w:t>Title:____________________________________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jc w:val="center"/>
        </w:trPr>
        <w:tc>
          <w:tcPr>
            <w:tcW w:w="312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Prepared By (print)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Date Prepared</w:t>
            </w:r>
          </w:p>
        </w:tc>
        <w:tc>
          <w:tcPr>
            <w:tcW w:w="31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Preparer’s Initials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jc w:val="center"/>
        </w:trPr>
        <w:tc>
          <w:tcPr>
            <w:tcW w:w="312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69" w:name="Text5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9"/>
          </w:p>
        </w:tc>
        <w:tc>
          <w:tcPr>
            <w:tcW w:w="31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70" w:name="Text5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0"/>
          </w:p>
        </w:tc>
        <w:tc>
          <w:tcPr>
            <w:tcW w:w="31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71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1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space"/>
      </w:pPr>
    </w:p>
    <w:sectPr w:rsidR="00962CA5" w:rsidSect="00FD56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6FE" w:rsidRDefault="00FD56FE">
      <w:r>
        <w:separator/>
      </w:r>
    </w:p>
  </w:endnote>
  <w:endnote w:type="continuationSeparator" w:id="0">
    <w:p w:rsidR="00FD56FE" w:rsidRDefault="00FD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FD56FE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FD56FE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FD56FE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-849630</wp:posOffset>
          </wp:positionH>
          <wp:positionV relativeFrom="paragraph">
            <wp:posOffset>-240030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2CA5">
      <w:tab/>
    </w:r>
    <w:r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bookmarkStart w:id="72" w:name="_GoBack"/>
    <w:bookmarkEnd w:id="72"/>
    <w:r w:rsidR="00962CA5">
      <w:tab/>
    </w:r>
    <w:r w:rsidR="00962CA5">
      <w:rPr>
        <w:rStyle w:val="PageNumber"/>
      </w:rPr>
      <w:fldChar w:fldCharType="begin"/>
    </w:r>
    <w:r w:rsidR="00962CA5">
      <w:rPr>
        <w:rStyle w:val="PageNumber"/>
      </w:rPr>
      <w:instrText xml:space="preserve"> PAGE </w:instrText>
    </w:r>
    <w:r w:rsidR="00962CA5">
      <w:rPr>
        <w:rStyle w:val="PageNumber"/>
      </w:rPr>
      <w:fldChar w:fldCharType="separate"/>
    </w:r>
    <w:r>
      <w:rPr>
        <w:rStyle w:val="PageNumber"/>
        <w:noProof/>
      </w:rPr>
      <w:t>2</w:t>
    </w:r>
    <w:r w:rsidR="00962CA5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FD56FE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2CA5">
      <w:tab/>
    </w:r>
    <w:r w:rsidR="00962CA5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962CA5">
      <w:tab/>
    </w:r>
    <w:r w:rsidR="00962CA5">
      <w:rPr>
        <w:rStyle w:val="PageNumber"/>
      </w:rPr>
      <w:fldChar w:fldCharType="begin"/>
    </w:r>
    <w:r w:rsidR="00962CA5">
      <w:rPr>
        <w:rStyle w:val="PageNumber"/>
      </w:rPr>
      <w:instrText xml:space="preserve"> PAGE </w:instrText>
    </w:r>
    <w:r w:rsidR="00962CA5">
      <w:rPr>
        <w:rStyle w:val="PageNumber"/>
      </w:rPr>
      <w:fldChar w:fldCharType="separate"/>
    </w:r>
    <w:r>
      <w:rPr>
        <w:rStyle w:val="PageNumber"/>
        <w:noProof/>
      </w:rPr>
      <w:t>1</w:t>
    </w:r>
    <w:r w:rsidR="00962CA5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6FE" w:rsidRDefault="00FD56FE">
      <w:r>
        <w:separator/>
      </w:r>
    </w:p>
  </w:footnote>
  <w:footnote w:type="continuationSeparator" w:id="0">
    <w:p w:rsidR="00FD56FE" w:rsidRDefault="00FD56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FD56FE">
        <w:rPr>
          <w:noProof/>
        </w:rPr>
        <w:t>Team Charter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Header-odd"/>
      <w:jc w:val="left"/>
    </w:pPr>
    <w:r>
      <w:tab/>
    </w:r>
    <w:fldSimple w:instr=" STYLEREF H1 \* MERGEFORMAT ">
      <w:r w:rsidR="00FD56FE">
        <w:rPr>
          <w:noProof/>
        </w:rPr>
        <w:t>Team Charter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6FE" w:rsidRDefault="00FD56F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0794"/>
    <w:multiLevelType w:val="hybridMultilevel"/>
    <w:tmpl w:val="C9D0EC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E9F6AE8"/>
    <w:multiLevelType w:val="hybridMultilevel"/>
    <w:tmpl w:val="32AC81A2"/>
    <w:lvl w:ilvl="0" w:tplc="04090001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2">
    <w:nsid w:val="68665314"/>
    <w:multiLevelType w:val="hybridMultilevel"/>
    <w:tmpl w:val="E79CFB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6FE"/>
    <w:rsid w:val="00321E4C"/>
    <w:rsid w:val="003450E4"/>
    <w:rsid w:val="003D38F7"/>
    <w:rsid w:val="004F7D75"/>
    <w:rsid w:val="00952F0D"/>
    <w:rsid w:val="00962CA5"/>
    <w:rsid w:val="00964C96"/>
    <w:rsid w:val="009A5054"/>
    <w:rsid w:val="009F13A8"/>
    <w:rsid w:val="00B263BB"/>
    <w:rsid w:val="00BE7C20"/>
    <w:rsid w:val="00C942C5"/>
    <w:rsid w:val="00FD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FD56F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FD56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Leadership,%20Management%20and%20Communications\Team%20Cha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Team Charter</Template>
  <TotalTime>1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2003-08-28T15:37:00Z</cp:lastPrinted>
  <dcterms:created xsi:type="dcterms:W3CDTF">2013-10-02T14:53:00Z</dcterms:created>
  <dcterms:modified xsi:type="dcterms:W3CDTF">2013-10-02T14:54:00Z</dcterms:modified>
</cp:coreProperties>
</file>