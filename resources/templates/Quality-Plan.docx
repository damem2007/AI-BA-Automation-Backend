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67C" w:rsidRDefault="0031367C">
      <w:pPr>
        <w:pStyle w:val="H1"/>
      </w:pPr>
      <w:r>
        <w:t>Quality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Project Ref</w:t>
            </w:r>
            <w:r w:rsidR="00414DDC">
              <w:t>erence</w:t>
            </w:r>
            <w:r>
              <w:t xml:space="preserve"> N</w:t>
            </w:r>
            <w:r w:rsidR="00414DDC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Preparer’s Initials</w:t>
            </w:r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3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Contact’s Phone</w:t>
            </w:r>
            <w:r w:rsidR="00414DDC">
              <w:t xml:space="preserve"> </w:t>
            </w:r>
            <w:r w:rsidR="00887551">
              <w:t>Number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31367C" w:rsidRDefault="0031367C">
            <w:pPr>
              <w:pStyle w:val="cellhead"/>
            </w:pPr>
            <w:r>
              <w:t>Date Prepared</w:t>
            </w:r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</w:pPr>
            <w:r>
              <w:rPr>
                <w:rFonts w:ascii="Times New Roman" w:hAnsi="Times New Roman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31367C" w:rsidRDefault="0031367C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</w:tbl>
    <w:p w:rsidR="0031367C" w:rsidRDefault="0031367C">
      <w:pPr>
        <w:pStyle w:val="space"/>
        <w:rPr>
          <w:rFonts w:ascii="Times New Roman" w:hAnsi="Times New Roman"/>
        </w:rPr>
      </w:pPr>
    </w:p>
    <w:p w:rsidR="0031367C" w:rsidRDefault="0031367C">
      <w:pPr>
        <w:pStyle w:val="text"/>
        <w:rPr>
          <w:rFonts w:ascii="Times New Roman" w:hAnsi="Times New Roman"/>
        </w:rPr>
      </w:pPr>
      <w:r>
        <w:rPr>
          <w:rFonts w:ascii="Times New Roman" w:hAnsi="Times New Roman"/>
        </w:rPr>
        <w:t>Guidance:</w:t>
      </w:r>
      <w:r w:rsidR="006D24A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Use the following outline to prepare a comprehensive quality plan.</w:t>
      </w:r>
    </w:p>
    <w:p w:rsidR="0031367C" w:rsidRDefault="0031367C">
      <w:pPr>
        <w:pStyle w:val="space"/>
        <w:rPr>
          <w:rFonts w:ascii="Times New Roman" w:hAnsi="Times New Roman"/>
        </w:rPr>
      </w:pPr>
    </w:p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t>1.0  Quality Assurance Overview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0"/>
        <w:gridCol w:w="722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1.1</w:t>
            </w:r>
            <w:r>
              <w:rPr>
                <w:rFonts w:ascii="Times New Roman" w:hAnsi="Times New Roman"/>
              </w:rPr>
              <w:tab/>
              <w:t>Project Scope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Describe the project, either by inserting the scope statement or providing a summary description of the overall project, its objectives, its customer, and its customer’s business needs.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0"/>
              </w:rPr>
              <w:fldChar w:fldCharType="end"/>
            </w:r>
            <w:bookmarkEnd w:id="8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5" w:hanging="42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1.2</w:t>
            </w:r>
            <w:r>
              <w:rPr>
                <w:rFonts w:ascii="Times New Roman" w:hAnsi="Times New Roman"/>
              </w:rPr>
              <w:tab/>
              <w:t>Quality Assurance Manager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Identify the quality assurance manager for the project. Describe whether this person’s assignment will be full-time or part-time.</w:t>
            </w:r>
            <w:r w:rsidR="006D24A4">
              <w:t xml:space="preserve"> </w:t>
            </w:r>
            <w:r>
              <w:t xml:space="preserve">Provide a summary of the </w:t>
            </w:r>
            <w:r w:rsidR="006D24A4">
              <w:t>quality assurance manager’s</w:t>
            </w:r>
            <w:r>
              <w:t xml:space="preserve"> responsibilities. 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9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1.3</w:t>
            </w:r>
            <w:r>
              <w:rPr>
                <w:rFonts w:ascii="Times New Roman" w:hAnsi="Times New Roman"/>
              </w:rPr>
              <w:tab/>
              <w:t>Quality Assurance Activities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 xml:space="preserve">Provide an overview of the project’s </w:t>
            </w:r>
            <w:r w:rsidR="006D24A4">
              <w:t>quality assurance</w:t>
            </w:r>
            <w:r>
              <w:t xml:space="preserve"> activities. Identify whether there is an overall test and acceptance process. Discuss general provisions for in-process quality management. Describe any planned project audit activities.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0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2.0  Project Deliverables and Quality </w:t>
      </w:r>
      <w:r w:rsidR="00887551">
        <w:rPr>
          <w:rFonts w:ascii="Times New Roman" w:hAnsi="Times New Roman"/>
        </w:rPr>
        <w:t>Control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0"/>
        <w:gridCol w:w="722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2.1</w:t>
            </w:r>
            <w:r>
              <w:rPr>
                <w:rFonts w:ascii="Times New Roman" w:hAnsi="Times New Roman"/>
              </w:rPr>
              <w:tab/>
              <w:t>Deliverable Description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Describe the project deliverables. If necessary, include a contract deliverables and milestone checklist.</w:t>
            </w:r>
            <w:r w:rsidR="006D24A4">
              <w:t xml:space="preserve"> </w:t>
            </w:r>
            <w:r>
              <w:t>Describe major deliverable elements without excessive detail.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1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2.2</w:t>
            </w:r>
            <w:r>
              <w:rPr>
                <w:rFonts w:ascii="Times New Roman" w:hAnsi="Times New Roman"/>
              </w:rPr>
              <w:tab/>
              <w:t>Test and Acceptance Processes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 xml:space="preserve">Discuss the planned test and acceptance processes, and the manner in which those processes will verify deliverable quality. 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2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2.3</w:t>
            </w:r>
            <w:r>
              <w:rPr>
                <w:rFonts w:ascii="Times New Roman" w:hAnsi="Times New Roman"/>
              </w:rPr>
              <w:tab/>
              <w:t>Acceptance Criteria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Describe the acceptance criteria for project deliverables as they will be used in acceptance testing. Describe how those criteria may be used to assess project quality.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3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2.4</w:t>
            </w:r>
            <w:r>
              <w:rPr>
                <w:rFonts w:ascii="Times New Roman" w:hAnsi="Times New Roman"/>
              </w:rPr>
              <w:tab/>
              <w:t xml:space="preserve">Quality </w:t>
            </w:r>
            <w:r w:rsidR="00887551">
              <w:rPr>
                <w:rFonts w:ascii="Times New Roman" w:hAnsi="Times New Roman"/>
              </w:rPr>
              <w:t xml:space="preserve">Control </w:t>
            </w:r>
            <w:r>
              <w:rPr>
                <w:rFonts w:ascii="Times New Roman" w:hAnsi="Times New Roman"/>
              </w:rPr>
              <w:t>Manager Activities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 xml:space="preserve">Generally describe the activities of the </w:t>
            </w:r>
            <w:r w:rsidR="006D24A4">
              <w:t>quality control</w:t>
            </w:r>
            <w:r w:rsidR="00887551">
              <w:t xml:space="preserve"> </w:t>
            </w:r>
            <w:r>
              <w:t>manager as they relate to specific deliverables.</w:t>
            </w:r>
            <w:r w:rsidR="006D24A4">
              <w:t xml:space="preserve"> </w:t>
            </w:r>
            <w:r>
              <w:t xml:space="preserve">What will the </w:t>
            </w:r>
            <w:r w:rsidR="006D24A4">
              <w:t>quality control</w:t>
            </w:r>
            <w:r>
              <w:t xml:space="preserve"> manager do to supplement the testing and acceptance process?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4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3.0  Project Processes and Quality Assurance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0"/>
        <w:gridCol w:w="722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3.1</w:t>
            </w:r>
            <w:r>
              <w:rPr>
                <w:rFonts w:ascii="Times New Roman" w:hAnsi="Times New Roman"/>
              </w:rPr>
              <w:tab/>
              <w:t>Project Monitoring and Control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Discuss the in-process monitoring and control processes planned for the project, and how those will affect project quality. Discuss the project manager’s process for obtaining project-related information and how that information will be used to control the process. Specifically, discuss the ways in which schedule and cost information will be obtained.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5" w:name="Text16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5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3.2</w:t>
            </w:r>
            <w:r>
              <w:rPr>
                <w:rFonts w:ascii="Times New Roman" w:hAnsi="Times New Roman"/>
              </w:rPr>
              <w:tab/>
              <w:t>In-Process Quality Monitoring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>Describe how quality will be measured as a part of each work process in the project. Identify in-process measurement points, and describe who on the project team will be taking appropriate measurements.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6" w:name="Text17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6"/>
          </w:p>
        </w:tc>
      </w:tr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2160" w:type="dxa"/>
          </w:tcPr>
          <w:p w:rsidR="0031367C" w:rsidRDefault="0031367C">
            <w:pPr>
              <w:pStyle w:val="tblhd"/>
              <w:ind w:left="461" w:hanging="4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3.3</w:t>
            </w:r>
            <w:r>
              <w:rPr>
                <w:rFonts w:ascii="Times New Roman" w:hAnsi="Times New Roman"/>
              </w:rPr>
              <w:tab/>
              <w:t xml:space="preserve">Quality </w:t>
            </w:r>
            <w:r w:rsidR="00887551">
              <w:rPr>
                <w:rFonts w:ascii="Times New Roman" w:hAnsi="Times New Roman"/>
              </w:rPr>
              <w:t xml:space="preserve">Control </w:t>
            </w:r>
            <w:r>
              <w:rPr>
                <w:rFonts w:ascii="Times New Roman" w:hAnsi="Times New Roman"/>
              </w:rPr>
              <w:t>Manager Activities</w:t>
            </w:r>
          </w:p>
        </w:tc>
        <w:tc>
          <w:tcPr>
            <w:tcW w:w="7229" w:type="dxa"/>
          </w:tcPr>
          <w:p w:rsidR="0031367C" w:rsidRDefault="0031367C">
            <w:pPr>
              <w:pStyle w:val="cellhead"/>
            </w:pPr>
            <w:r>
              <w:t xml:space="preserve">Describe the process-related activities of the </w:t>
            </w:r>
            <w:r w:rsidR="006D24A4">
              <w:t>quality control</w:t>
            </w:r>
            <w:r w:rsidR="00887551">
              <w:t xml:space="preserve"> </w:t>
            </w:r>
            <w:r>
              <w:t xml:space="preserve">manager in addition to those of the project manager and project team. What will the </w:t>
            </w:r>
            <w:r w:rsidR="006D24A4">
              <w:t xml:space="preserve">quality control </w:t>
            </w:r>
            <w:r>
              <w:t xml:space="preserve">manager examine/assess in addition to the rest of the project team?  Identify the </w:t>
            </w:r>
            <w:r w:rsidR="006D24A4">
              <w:t xml:space="preserve">quality control </w:t>
            </w:r>
            <w:r>
              <w:t>manager’s responsibilities for assisting project team members with in-process evaluations.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7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</w:p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t>4.0  Project Audits and Quality Reviews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9389" w:type="dxa"/>
          </w:tcPr>
          <w:p w:rsidR="0031367C" w:rsidRDefault="0031367C">
            <w:pPr>
              <w:pStyle w:val="cellhead"/>
            </w:pPr>
            <w:r>
              <w:t>Discuss the planned schedule of project audits and quality reviews.</w:t>
            </w:r>
            <w:r w:rsidR="006D24A4">
              <w:t xml:space="preserve"> </w:t>
            </w:r>
            <w:r>
              <w:t>Describe how results of those events will be factored back into project planning and implementation activities.</w:t>
            </w:r>
            <w:r w:rsidR="006D24A4">
              <w:t xml:space="preserve"> </w:t>
            </w:r>
            <w:r>
              <w:t>Discuss the process of lessons-learned reviews and how those lessons can benefit the project team while the project continues.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8" w:name="Text19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8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</w:p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5.0  Project Team Quality Responsibilities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9389" w:type="dxa"/>
          </w:tcPr>
          <w:p w:rsidR="0031367C" w:rsidRDefault="0031367C">
            <w:pPr>
              <w:pStyle w:val="cellhead"/>
            </w:pPr>
            <w:r>
              <w:t>Identify quality-related responsibilities of the project team as a whole</w:t>
            </w:r>
            <w:r w:rsidR="006D24A4">
              <w:t xml:space="preserve">. </w:t>
            </w:r>
            <w:r>
              <w:t>List specific task-related quality responsibilities, including responsibility for specific acceptance tests, project audits, and other quality-related activities.</w:t>
            </w:r>
          </w:p>
          <w:p w:rsidR="0031367C" w:rsidRDefault="0031367C">
            <w:pPr>
              <w:pStyle w:val="cellhead"/>
            </w:pP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9" w:name="Text20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19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</w:p>
    <w:p w:rsidR="0031367C" w:rsidRDefault="0031367C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t>6.0  Quality Assurance Manager Responsibilities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3136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9389" w:type="dxa"/>
          </w:tcPr>
          <w:p w:rsidR="0031367C" w:rsidRDefault="0031367C">
            <w:pPr>
              <w:pStyle w:val="cellhead"/>
            </w:pPr>
            <w:r>
              <w:t>List the specific responsibilities/activities of the</w:t>
            </w:r>
            <w:r w:rsidR="006D24A4">
              <w:t xml:space="preserve"> quality assurance </w:t>
            </w:r>
            <w:r>
              <w:t>manager</w:t>
            </w:r>
            <w:r w:rsidR="006D24A4">
              <w:t xml:space="preserve">. </w:t>
            </w:r>
            <w:r>
              <w:t>Discuss how the QA manager will work with the project manager and other project team members in accomplishing those responsibilities.</w:t>
            </w:r>
          </w:p>
          <w:p w:rsidR="0031367C" w:rsidRDefault="00887551" w:rsidP="00887551">
            <w:pPr>
              <w:pStyle w:val="cellhead"/>
              <w:tabs>
                <w:tab w:val="left" w:pos="2021"/>
              </w:tabs>
            </w:pPr>
            <w:r>
              <w:tab/>
            </w:r>
          </w:p>
          <w:p w:rsidR="0031367C" w:rsidRDefault="0031367C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0" w:name="Text21"/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  <w:bookmarkEnd w:id="20"/>
          </w:p>
        </w:tc>
      </w:tr>
    </w:tbl>
    <w:p w:rsidR="0031367C" w:rsidRDefault="0031367C">
      <w:pPr>
        <w:pStyle w:val="H2"/>
        <w:rPr>
          <w:rFonts w:ascii="Times New Roman" w:hAnsi="Times New Roman"/>
        </w:rPr>
      </w:pPr>
    </w:p>
    <w:p w:rsidR="00887551" w:rsidRDefault="00887551">
      <w:pPr>
        <w:pStyle w:val="H2"/>
        <w:rPr>
          <w:rFonts w:ascii="Times New Roman" w:hAnsi="Times New Roman"/>
        </w:rPr>
      </w:pPr>
    </w:p>
    <w:p w:rsidR="00887551" w:rsidRDefault="00887551" w:rsidP="00887551">
      <w:pPr>
        <w:pStyle w:val="H2"/>
        <w:rPr>
          <w:rFonts w:ascii="Times New Roman" w:hAnsi="Times New Roman"/>
        </w:rPr>
      </w:pPr>
      <w:r>
        <w:rPr>
          <w:rFonts w:ascii="Times New Roman" w:hAnsi="Times New Roman"/>
        </w:rPr>
        <w:t>7.0  Quality Control Manager Responsibilities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9"/>
      </w:tblGrid>
      <w:tr w:rsidR="00887551" w:rsidTr="00E63C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/>
          <w:jc w:val="center"/>
        </w:trPr>
        <w:tc>
          <w:tcPr>
            <w:tcW w:w="9389" w:type="dxa"/>
          </w:tcPr>
          <w:p w:rsidR="00887551" w:rsidRDefault="00887551" w:rsidP="00E63C52">
            <w:pPr>
              <w:pStyle w:val="cellhead"/>
            </w:pPr>
            <w:r>
              <w:t xml:space="preserve">List the specific responsibilities/activities of the </w:t>
            </w:r>
            <w:r w:rsidR="006D24A4">
              <w:t>quality control</w:t>
            </w:r>
            <w:r>
              <w:t xml:space="preserve"> manager</w:t>
            </w:r>
            <w:r w:rsidR="006D24A4">
              <w:t xml:space="preserve">. </w:t>
            </w:r>
            <w:r>
              <w:t xml:space="preserve">Discuss how the </w:t>
            </w:r>
            <w:r w:rsidR="006D24A4">
              <w:t>quality control</w:t>
            </w:r>
            <w:r>
              <w:t xml:space="preserve"> manager will work with the project manager and other project team members in accomplishing those responsibilities.</w:t>
            </w:r>
          </w:p>
          <w:p w:rsidR="00887551" w:rsidRDefault="00887551" w:rsidP="00E63C52">
            <w:pPr>
              <w:pStyle w:val="cellhead"/>
              <w:tabs>
                <w:tab w:val="left" w:pos="2021"/>
              </w:tabs>
            </w:pPr>
            <w:r>
              <w:tab/>
            </w:r>
          </w:p>
          <w:p w:rsidR="00887551" w:rsidRDefault="00887551" w:rsidP="00E63C52">
            <w:pPr>
              <w:pStyle w:val="cellhead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sz w:val="20"/>
              </w:rPr>
              <w:instrText xml:space="preserve"> FORMTEXT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noProof/>
                <w:sz w:val="20"/>
              </w:rPr>
              <w:t> </w:t>
            </w:r>
            <w:r>
              <w:rPr>
                <w:sz w:val="20"/>
              </w:rPr>
              <w:fldChar w:fldCharType="end"/>
            </w:r>
          </w:p>
        </w:tc>
      </w:tr>
    </w:tbl>
    <w:p w:rsidR="00887551" w:rsidRDefault="00887551" w:rsidP="00887551">
      <w:pPr>
        <w:pStyle w:val="H2"/>
        <w:rPr>
          <w:rFonts w:ascii="Times New Roman" w:hAnsi="Times New Roman"/>
        </w:rPr>
      </w:pPr>
    </w:p>
    <w:p w:rsidR="00887551" w:rsidRDefault="00887551">
      <w:pPr>
        <w:pStyle w:val="H2"/>
        <w:rPr>
          <w:rFonts w:ascii="Times New Roman" w:hAnsi="Times New Roman"/>
        </w:rPr>
      </w:pPr>
    </w:p>
    <w:p w:rsidR="00887551" w:rsidRDefault="00887551">
      <w:pPr>
        <w:pStyle w:val="H2"/>
        <w:rPr>
          <w:rFonts w:ascii="Times New Roman" w:hAnsi="Times New Roman"/>
        </w:rPr>
      </w:pPr>
    </w:p>
    <w:sectPr w:rsidR="008875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72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27D" w:rsidRDefault="0076527D">
      <w:r>
        <w:separator/>
      </w:r>
    </w:p>
  </w:endnote>
  <w:endnote w:type="continuationSeparator" w:id="0">
    <w:p w:rsidR="0076527D" w:rsidRDefault="00765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67C" w:rsidRDefault="0031367C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76527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76527D">
      <w:rPr>
        <w:rFonts w:ascii="Helvetica-Narrow" w:hAnsi="Helvetica-Narrow"/>
        <w:noProof/>
        <w:sz w:val="16"/>
      </w:rPr>
      <w:t>0913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67C" w:rsidRDefault="0076527D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-267335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367C">
      <w:tab/>
    </w:r>
    <w:r w:rsidR="0031367C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bookmarkStart w:id="21" w:name="_GoBack"/>
    <w:bookmarkEnd w:id="21"/>
    <w:r w:rsidR="0031367C">
      <w:tab/>
    </w:r>
    <w:r w:rsidR="0031367C">
      <w:rPr>
        <w:rStyle w:val="PageNumber"/>
      </w:rPr>
      <w:fldChar w:fldCharType="begin"/>
    </w:r>
    <w:r w:rsidR="0031367C">
      <w:rPr>
        <w:rStyle w:val="PageNumber"/>
      </w:rPr>
      <w:instrText xml:space="preserve"> PAGE </w:instrText>
    </w:r>
    <w:r w:rsidR="0031367C">
      <w:rPr>
        <w:rStyle w:val="PageNumber"/>
      </w:rPr>
      <w:fldChar w:fldCharType="separate"/>
    </w:r>
    <w:r>
      <w:rPr>
        <w:rStyle w:val="PageNumber"/>
        <w:noProof/>
      </w:rPr>
      <w:t>2</w:t>
    </w:r>
    <w:r w:rsidR="0031367C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67C" w:rsidRDefault="0076527D">
    <w:pPr>
      <w:pStyle w:val="footertext"/>
      <w:tabs>
        <w:tab w:val="clear" w:pos="1530"/>
        <w:tab w:val="left" w:pos="720"/>
      </w:tabs>
    </w:pPr>
    <w:bookmarkStart w:id="22" w:name="OLE_LINK1"/>
    <w:bookmarkStart w:id="23" w:name="OLE_LINK2"/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-647700</wp:posOffset>
          </wp:positionH>
          <wp:positionV relativeFrom="paragraph">
            <wp:posOffset>-257810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367C">
      <w:tab/>
    </w:r>
    <w:r w:rsidR="0031367C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31367C">
      <w:tab/>
    </w:r>
    <w:r w:rsidR="0031367C">
      <w:rPr>
        <w:rStyle w:val="PageNumber"/>
      </w:rPr>
      <w:fldChar w:fldCharType="begin"/>
    </w:r>
    <w:r w:rsidR="0031367C">
      <w:rPr>
        <w:rStyle w:val="PageNumber"/>
      </w:rPr>
      <w:instrText xml:space="preserve"> PAGE </w:instrText>
    </w:r>
    <w:r w:rsidR="0031367C">
      <w:rPr>
        <w:rStyle w:val="PageNumber"/>
      </w:rPr>
      <w:fldChar w:fldCharType="separate"/>
    </w:r>
    <w:r>
      <w:rPr>
        <w:rStyle w:val="PageNumber"/>
        <w:noProof/>
      </w:rPr>
      <w:t>1</w:t>
    </w:r>
    <w:r w:rsidR="0031367C">
      <w:rPr>
        <w:rStyle w:val="PageNumber"/>
      </w:rPr>
      <w:fldChar w:fldCharType="end"/>
    </w:r>
    <w:bookmarkEnd w:id="22"/>
    <w:bookmarkEnd w:id="23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27D" w:rsidRDefault="0076527D">
      <w:r>
        <w:separator/>
      </w:r>
    </w:p>
  </w:footnote>
  <w:footnote w:type="continuationSeparator" w:id="0">
    <w:p w:rsidR="0076527D" w:rsidRDefault="007652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67C" w:rsidRDefault="0031367C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76527D">
        <w:rPr>
          <w:noProof/>
        </w:rPr>
        <w:t>Quality Plan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67C" w:rsidRDefault="0031367C">
    <w:pPr>
      <w:pStyle w:val="Header-odd"/>
      <w:jc w:val="left"/>
    </w:pPr>
    <w:r>
      <w:tab/>
    </w:r>
    <w:fldSimple w:instr=" STYLEREF H1 \* MERGEFORMAT ">
      <w:r w:rsidR="0076527D">
        <w:rPr>
          <w:noProof/>
        </w:rPr>
        <w:t>Quality Plan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836" w:rsidRDefault="00ED08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27D"/>
    <w:rsid w:val="001427AD"/>
    <w:rsid w:val="00155BAE"/>
    <w:rsid w:val="002662C1"/>
    <w:rsid w:val="0031367C"/>
    <w:rsid w:val="00383C59"/>
    <w:rsid w:val="003C4344"/>
    <w:rsid w:val="003F4FC0"/>
    <w:rsid w:val="00414DDC"/>
    <w:rsid w:val="004F6C84"/>
    <w:rsid w:val="006D24A4"/>
    <w:rsid w:val="0076527D"/>
    <w:rsid w:val="00887551"/>
    <w:rsid w:val="008C784C"/>
    <w:rsid w:val="00A158E8"/>
    <w:rsid w:val="00AF0401"/>
    <w:rsid w:val="00BA7C1D"/>
    <w:rsid w:val="00C85DF1"/>
    <w:rsid w:val="00E63C52"/>
    <w:rsid w:val="00ED0836"/>
    <w:rsid w:val="00F01300"/>
    <w:rsid w:val="00F5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887551"/>
    <w:rPr>
      <w:rFonts w:ascii="Tahoma" w:hAnsi="Tahoma" w:cs="Tahoma"/>
      <w:sz w:val="16"/>
      <w:szCs w:val="16"/>
    </w:rPr>
  </w:style>
  <w:style w:type="character" w:styleId="Hyperlink">
    <w:name w:val="Hyperlink"/>
    <w:rsid w:val="0076527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887551"/>
    <w:rPr>
      <w:rFonts w:ascii="Tahoma" w:hAnsi="Tahoma" w:cs="Tahoma"/>
      <w:sz w:val="16"/>
      <w:szCs w:val="16"/>
    </w:rPr>
  </w:style>
  <w:style w:type="character" w:styleId="Hyperlink">
    <w:name w:val="Hyperlink"/>
    <w:rsid w:val="007652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Projects\Quality%20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Quality Plan</Template>
  <TotalTime>2</TotalTime>
  <Pages>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2003-12-30T11:43:00Z</cp:lastPrinted>
  <dcterms:created xsi:type="dcterms:W3CDTF">2013-09-30T19:27:00Z</dcterms:created>
  <dcterms:modified xsi:type="dcterms:W3CDTF">2013-09-30T19:29:00Z</dcterms:modified>
</cp:coreProperties>
</file>