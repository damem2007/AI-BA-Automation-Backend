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FFE" w:rsidRDefault="008D1F58">
      <w:pPr>
        <w:pStyle w:val="H1"/>
      </w:pPr>
      <w:r>
        <w:t>Change Responsibility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Project Ref</w:t>
            </w:r>
            <w:r w:rsidR="00F1523D">
              <w:t>erence</w:t>
            </w:r>
            <w:r>
              <w:t xml:space="preserve"> N</w:t>
            </w:r>
            <w:r w:rsidR="00F1523D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Preparer’s Initials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Contact’s Phone</w:t>
            </w:r>
            <w:r w:rsidR="00F1523D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Date Prepared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9B7FFE" w:rsidRDefault="009B7FFE">
      <w:pPr>
        <w:pStyle w:val="space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2769"/>
        <w:gridCol w:w="3129"/>
        <w:gridCol w:w="3131"/>
      </w:tblGrid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Role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Name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Title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Project Manager (PM)</w:t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7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8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Responsibilities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9" w:name="Check1"/>
            <w:r>
              <w:instrText xml:space="preserve"> FORMCHECKBOX </w:instrText>
            </w:r>
            <w:r>
              <w:fldChar w:fldCharType="end"/>
            </w:r>
            <w:bookmarkEnd w:id="9"/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Establish configuration baseline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Maintain documentation related to baseline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Manage change control process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  <w:bottom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Integrate change and report out</w:t>
            </w:r>
          </w:p>
        </w:tc>
      </w:tr>
    </w:tbl>
    <w:p w:rsidR="009B7FFE" w:rsidRDefault="009B7FFE">
      <w:pPr>
        <w:pStyle w:val="space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2769"/>
        <w:gridCol w:w="3129"/>
        <w:gridCol w:w="3131"/>
      </w:tblGrid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Role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Name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Title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Customer</w:t>
            </w:r>
            <w:r w:rsidR="002F44A7">
              <w:t>/Sponsor</w:t>
            </w:r>
            <w:r>
              <w:t xml:space="preserve"> </w:t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1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Responsibilities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Review configuration baseline with PM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  <w:bottom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Accept/reject proposed change</w:t>
            </w:r>
          </w:p>
        </w:tc>
      </w:tr>
    </w:tbl>
    <w:p w:rsidR="009B7FFE" w:rsidRDefault="009B7FFE">
      <w:pPr>
        <w:pStyle w:val="space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2769"/>
        <w:gridCol w:w="3129"/>
        <w:gridCol w:w="3131"/>
      </w:tblGrid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Role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Name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Title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Project Change Control Board (CCB) Representative 1</w:t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2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3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Responsibilities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Identify potential specification changes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Periodically review status of configuration database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  <w:bottom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If authorized, enter changes to configuration database</w:t>
            </w:r>
          </w:p>
        </w:tc>
      </w:tr>
    </w:tbl>
    <w:p w:rsidR="009B7FFE" w:rsidRDefault="009B7FFE">
      <w:pPr>
        <w:rPr>
          <w:sz w:val="16"/>
        </w:rPr>
      </w:pPr>
      <w:r>
        <w:br w:type="page"/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2769"/>
        <w:gridCol w:w="3129"/>
        <w:gridCol w:w="3131"/>
      </w:tblGrid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Role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Name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Title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Project Change Control Board (CCB) Representative 2</w:t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4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5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Responsibilities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Identify potential specification changes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Periodically review status of configuration database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  <w:bottom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If authorized, enter changes to configuration database</w:t>
            </w:r>
          </w:p>
        </w:tc>
      </w:tr>
    </w:tbl>
    <w:p w:rsidR="009B7FFE" w:rsidRDefault="009B7FFE">
      <w:pPr>
        <w:pStyle w:val="space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2769"/>
        <w:gridCol w:w="3129"/>
        <w:gridCol w:w="3131"/>
      </w:tblGrid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Role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Name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Title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Project Change Control Board (CCB) Representative 3</w:t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6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7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Responsibilities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Identify potential specification changes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Periodically review status of configuration database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  <w:tcBorders>
              <w:left w:val="single" w:sz="6" w:space="0" w:color="auto"/>
              <w:bottom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t>If authorized, enter changes to configuration database</w:t>
            </w:r>
          </w:p>
        </w:tc>
      </w:tr>
    </w:tbl>
    <w:p w:rsidR="009B7FFE" w:rsidRDefault="009B7FFE">
      <w:pPr>
        <w:pStyle w:val="space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2769"/>
        <w:gridCol w:w="3129"/>
        <w:gridCol w:w="3131"/>
      </w:tblGrid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Role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Name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Title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18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19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20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8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Responsibilities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4D5907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4D5907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0" w:type="dxa"/>
            <w:tcBorders>
              <w:left w:val="single" w:sz="6" w:space="0" w:color="auto"/>
              <w:bottom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:rsidR="009B7FFE" w:rsidRDefault="004D5907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9B7FFE" w:rsidRDefault="009B7FFE">
      <w:pPr>
        <w:pStyle w:val="space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2769"/>
        <w:gridCol w:w="3129"/>
        <w:gridCol w:w="3131"/>
      </w:tblGrid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Role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Name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Title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21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22" w:name="Text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23" w:name="Text4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31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3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8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B7FFE" w:rsidRDefault="009B7FFE">
            <w:pPr>
              <w:pStyle w:val="cellhead"/>
            </w:pPr>
            <w:r>
              <w:t>Responsibilities</w:t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4D5907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0" w:type="dxa"/>
            <w:tcBorders>
              <w:left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right w:val="single" w:sz="6" w:space="0" w:color="auto"/>
            </w:tcBorders>
          </w:tcPr>
          <w:p w:rsidR="009B7FFE" w:rsidRDefault="004D5907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9B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0" w:type="dxa"/>
            <w:tcBorders>
              <w:left w:val="single" w:sz="6" w:space="0" w:color="auto"/>
              <w:bottom w:val="single" w:sz="6" w:space="0" w:color="auto"/>
            </w:tcBorders>
          </w:tcPr>
          <w:p w:rsidR="009B7FFE" w:rsidRDefault="009B7FFE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:rsidR="009B7FFE" w:rsidRDefault="004D5907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9B7FFE" w:rsidRDefault="009B7FFE">
      <w:pPr>
        <w:pStyle w:val="space"/>
      </w:pPr>
    </w:p>
    <w:sectPr w:rsidR="009B7FFE" w:rsidSect="005C75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7553" w:rsidRDefault="005C7553">
      <w:r>
        <w:separator/>
      </w:r>
    </w:p>
  </w:endnote>
  <w:endnote w:type="continuationSeparator" w:id="0">
    <w:p w:rsidR="005C7553" w:rsidRDefault="005C7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194D" w:rsidRPr="00F1523D" w:rsidRDefault="007A194D">
    <w:pPr>
      <w:pStyle w:val="footertext"/>
      <w:tabs>
        <w:tab w:val="clear" w:pos="1530"/>
        <w:tab w:val="left" w:pos="720"/>
      </w:tabs>
      <w:rPr>
        <w:lang w:val="fr-FR"/>
      </w:rPr>
    </w:pPr>
    <w:r w:rsidRPr="00F1523D">
      <w:rPr>
        <w:lang w:val="fr-FR"/>
      </w:rPr>
      <w:t>© ESI</w:t>
    </w:r>
    <w:r w:rsidRPr="00F1523D">
      <w:rPr>
        <w:lang w:val="fr-FR"/>
      </w:rPr>
      <w:tab/>
    </w:r>
    <w:r w:rsidRPr="00F1523D">
      <w:rPr>
        <w:lang w:val="fr-FR"/>
      </w:rPr>
      <w:tab/>
    </w:r>
    <w:r>
      <w:fldChar w:fldCharType="begin"/>
    </w:r>
    <w:r w:rsidRPr="00F1523D">
      <w:rPr>
        <w:lang w:val="fr-FR"/>
      </w:rPr>
      <w:instrText xml:space="preserve"> FILENAME \* Lower </w:instrText>
    </w:r>
    <w:r>
      <w:fldChar w:fldCharType="separate"/>
    </w:r>
    <w:r w:rsidR="005C7553">
      <w:rPr>
        <w:noProof/>
        <w:lang w:val="fr-FR"/>
      </w:rPr>
      <w:t>document11</w:t>
    </w:r>
    <w:r>
      <w:fldChar w:fldCharType="end"/>
    </w:r>
    <w:r w:rsidRPr="00F1523D">
      <w:rPr>
        <w:lang w:val="fr-FR"/>
      </w:rPr>
      <w:tab/>
    </w:r>
    <w:r>
      <w:rPr>
        <w:rStyle w:val="PageNumber"/>
      </w:rPr>
      <w:fldChar w:fldCharType="begin"/>
    </w:r>
    <w:r w:rsidRPr="00F1523D"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5C7553">
      <w:rPr>
        <w:rStyle w:val="PageNumber"/>
        <w:noProof/>
        <w:lang w:val="fr-FR"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194D" w:rsidRDefault="005C7553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-767080</wp:posOffset>
          </wp:positionH>
          <wp:positionV relativeFrom="paragraph">
            <wp:posOffset>-288925</wp:posOffset>
          </wp:positionV>
          <wp:extent cx="876300" cy="647700"/>
          <wp:effectExtent l="0" t="0" r="0" b="0"/>
          <wp:wrapSquare wrapText="bothSides"/>
          <wp:docPr id="7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A194D">
      <w:tab/>
    </w:r>
    <w:r>
      <w:t xml:space="preserve">                            </w:t>
    </w:r>
    <w:bookmarkStart w:id="24" w:name="_GoBack"/>
    <w:bookmarkEnd w:id="24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7A194D">
      <w:tab/>
    </w:r>
    <w:r w:rsidR="007A194D">
      <w:rPr>
        <w:rStyle w:val="PageNumber"/>
      </w:rPr>
      <w:fldChar w:fldCharType="begin"/>
    </w:r>
    <w:r w:rsidR="007A194D">
      <w:rPr>
        <w:rStyle w:val="PageNumber"/>
      </w:rPr>
      <w:instrText xml:space="preserve"> PAGE </w:instrText>
    </w:r>
    <w:r w:rsidR="007A194D">
      <w:rPr>
        <w:rStyle w:val="PageNumber"/>
      </w:rPr>
      <w:fldChar w:fldCharType="separate"/>
    </w:r>
    <w:r>
      <w:rPr>
        <w:rStyle w:val="PageNumber"/>
        <w:noProof/>
      </w:rPr>
      <w:t>2</w:t>
    </w:r>
    <w:r w:rsidR="007A194D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194D" w:rsidRPr="00F1523D" w:rsidRDefault="005C7553">
    <w:pPr>
      <w:pStyle w:val="footertext"/>
      <w:tabs>
        <w:tab w:val="clear" w:pos="1530"/>
        <w:tab w:val="left" w:pos="720"/>
      </w:tabs>
      <w:rPr>
        <w:lang w:val="fr-FR"/>
      </w:rPr>
    </w:pP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-668655</wp:posOffset>
          </wp:positionH>
          <wp:positionV relativeFrom="paragraph">
            <wp:posOffset>-232410</wp:posOffset>
          </wp:positionV>
          <wp:extent cx="876300" cy="647700"/>
          <wp:effectExtent l="0" t="0" r="0" b="0"/>
          <wp:wrapSquare wrapText="bothSides"/>
          <wp:docPr id="6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A194D" w:rsidRPr="00F1523D">
      <w:rPr>
        <w:lang w:val="fr-FR"/>
      </w:rPr>
      <w:tab/>
    </w:r>
    <w:r w:rsidR="007A194D" w:rsidRPr="00F1523D">
      <w:rPr>
        <w:lang w:val="fr-FR"/>
      </w:rPr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7A194D" w:rsidRPr="00F1523D">
      <w:rPr>
        <w:lang w:val="fr-FR"/>
      </w:rPr>
      <w:tab/>
    </w:r>
    <w:r w:rsidR="007A194D">
      <w:rPr>
        <w:rStyle w:val="PageNumber"/>
      </w:rPr>
      <w:fldChar w:fldCharType="begin"/>
    </w:r>
    <w:r w:rsidR="007A194D" w:rsidRPr="00F1523D">
      <w:rPr>
        <w:rStyle w:val="PageNumber"/>
        <w:lang w:val="fr-FR"/>
      </w:rPr>
      <w:instrText xml:space="preserve"> PAGE </w:instrText>
    </w:r>
    <w:r w:rsidR="007A194D">
      <w:rPr>
        <w:rStyle w:val="PageNumber"/>
      </w:rPr>
      <w:fldChar w:fldCharType="separate"/>
    </w:r>
    <w:r>
      <w:rPr>
        <w:rStyle w:val="PageNumber"/>
        <w:noProof/>
        <w:lang w:val="fr-FR"/>
      </w:rPr>
      <w:t>1</w:t>
    </w:r>
    <w:r w:rsidR="007A194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7553" w:rsidRDefault="005C7553">
      <w:r>
        <w:separator/>
      </w:r>
    </w:p>
  </w:footnote>
  <w:footnote w:type="continuationSeparator" w:id="0">
    <w:p w:rsidR="005C7553" w:rsidRDefault="005C75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194D" w:rsidRDefault="007A194D">
    <w:pPr>
      <w:pStyle w:val="Header-odd"/>
      <w:jc w:val="left"/>
    </w:pPr>
    <w:r>
      <w:tab/>
    </w:r>
    <w:fldSimple w:instr=" STYLEREF H1 \* MERGEFORMAT ">
      <w:r w:rsidR="005C7553">
        <w:rPr>
          <w:noProof/>
        </w:rPr>
        <w:t>Change Responsibility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194D" w:rsidRDefault="007A194D">
    <w:pPr>
      <w:pStyle w:val="Header-odd"/>
    </w:pPr>
    <w:fldSimple w:instr=" STYLEREF H1 \* MERGEFORMAT ">
      <w:r w:rsidR="005C7553">
        <w:rPr>
          <w:noProof/>
        </w:rPr>
        <w:t>Change Responsibility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7553" w:rsidRDefault="005C75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553"/>
    <w:rsid w:val="00160AAE"/>
    <w:rsid w:val="0016408D"/>
    <w:rsid w:val="001834AC"/>
    <w:rsid w:val="001F3771"/>
    <w:rsid w:val="002367BD"/>
    <w:rsid w:val="002F44A7"/>
    <w:rsid w:val="00315703"/>
    <w:rsid w:val="004D5907"/>
    <w:rsid w:val="00567CC2"/>
    <w:rsid w:val="005C5F96"/>
    <w:rsid w:val="005C7553"/>
    <w:rsid w:val="00654A22"/>
    <w:rsid w:val="00666F3A"/>
    <w:rsid w:val="00784E40"/>
    <w:rsid w:val="007A194D"/>
    <w:rsid w:val="008524DF"/>
    <w:rsid w:val="008D18E4"/>
    <w:rsid w:val="008D1F58"/>
    <w:rsid w:val="009B7FFE"/>
    <w:rsid w:val="00B8587E"/>
    <w:rsid w:val="00CA54EE"/>
    <w:rsid w:val="00D91D52"/>
    <w:rsid w:val="00DA6ECC"/>
    <w:rsid w:val="00DC1676"/>
    <w:rsid w:val="00E83301"/>
    <w:rsid w:val="00EC511F"/>
    <w:rsid w:val="00F1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after="40"/>
      <w:textAlignment w:val="baseline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after="240"/>
      <w:ind w:left="720" w:hanging="720"/>
      <w:textAlignment w:val="baseline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5C755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after="40"/>
      <w:textAlignment w:val="baseline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after="240"/>
      <w:ind w:left="720" w:hanging="720"/>
      <w:textAlignment w:val="baseline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5C75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Change%20Responsibilit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 Responsibility</Template>
  <TotalTime>1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1998-02-05T21:08:00Z</cp:lastPrinted>
  <dcterms:created xsi:type="dcterms:W3CDTF">2013-10-02T14:59:00Z</dcterms:created>
  <dcterms:modified xsi:type="dcterms:W3CDTF">2013-10-02T15:00:00Z</dcterms:modified>
</cp:coreProperties>
</file>