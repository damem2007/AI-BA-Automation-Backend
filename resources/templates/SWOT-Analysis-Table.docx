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775B" w:rsidRDefault="0011664F">
      <w:pPr>
        <w:pStyle w:val="H1"/>
        <w:outlineLvl w:val="0"/>
      </w:pPr>
      <w:r>
        <w:t xml:space="preserve">SWOT Analysis </w:t>
      </w:r>
      <w:r w:rsidR="005567D6">
        <w:t>Table</w:t>
      </w:r>
    </w:p>
    <w:tbl>
      <w:tblPr>
        <w:tblW w:w="13169" w:type="dxa"/>
        <w:jc w:val="center"/>
        <w:tblInd w:w="-296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92"/>
        <w:gridCol w:w="3292"/>
        <w:gridCol w:w="3292"/>
        <w:gridCol w:w="3293"/>
      </w:tblGrid>
      <w:tr w:rsidR="00CA16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29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CA16CB" w:rsidRDefault="00CA16CB" w:rsidP="008B1C38">
            <w:pPr>
              <w:pStyle w:val="cellhead"/>
            </w:pPr>
            <w:r>
              <w:t>Project Name</w:t>
            </w:r>
          </w:p>
        </w:tc>
        <w:tc>
          <w:tcPr>
            <w:tcW w:w="3292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CA16CB" w:rsidRDefault="00CA16CB" w:rsidP="008B1C38">
            <w:pPr>
              <w:pStyle w:val="cellhead"/>
            </w:pPr>
            <w:r>
              <w:t>Project Ref. No.</w:t>
            </w:r>
          </w:p>
        </w:tc>
        <w:tc>
          <w:tcPr>
            <w:tcW w:w="3292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CA16CB" w:rsidRDefault="00CA16CB" w:rsidP="008B1C38">
            <w:pPr>
              <w:pStyle w:val="cellhead"/>
            </w:pPr>
            <w:r>
              <w:t>Prepared By (print)</w:t>
            </w:r>
          </w:p>
        </w:tc>
        <w:tc>
          <w:tcPr>
            <w:tcW w:w="3293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CA16CB" w:rsidRDefault="00CA16CB" w:rsidP="008B1C38">
            <w:pPr>
              <w:pStyle w:val="cellhead"/>
            </w:pPr>
            <w:r>
              <w:t>Preparer’s Initials</w:t>
            </w:r>
          </w:p>
        </w:tc>
      </w:tr>
      <w:tr w:rsidR="00CA16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29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16CB" w:rsidRDefault="00CA16CB" w:rsidP="008B1C38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3292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CA16CB" w:rsidRDefault="00CA16CB" w:rsidP="008B1C38">
            <w:pPr>
              <w:pStyle w:val="celltex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292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CA16CB" w:rsidRDefault="00CA16CB" w:rsidP="008B1C38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293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CA16CB" w:rsidRDefault="00CA16CB" w:rsidP="008B1C38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CA16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29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CA16CB" w:rsidRDefault="00CA16CB" w:rsidP="008B1C38">
            <w:pPr>
              <w:pStyle w:val="cellhead"/>
            </w:pPr>
            <w:r>
              <w:t>Customer*</w:t>
            </w:r>
          </w:p>
        </w:tc>
        <w:tc>
          <w:tcPr>
            <w:tcW w:w="329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CA16CB" w:rsidRDefault="00CA16CB" w:rsidP="008B1C38">
            <w:pPr>
              <w:pStyle w:val="cellhead"/>
            </w:pPr>
            <w:r>
              <w:t>Contact</w:t>
            </w:r>
          </w:p>
        </w:tc>
        <w:tc>
          <w:tcPr>
            <w:tcW w:w="329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CA16CB" w:rsidRDefault="00CA16CB" w:rsidP="008B1C38">
            <w:pPr>
              <w:pStyle w:val="cellhead"/>
            </w:pPr>
            <w:r>
              <w:t>Contact’s Phone</w:t>
            </w:r>
          </w:p>
        </w:tc>
        <w:tc>
          <w:tcPr>
            <w:tcW w:w="3293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CA16CB" w:rsidRDefault="00CA16CB" w:rsidP="008B1C38">
            <w:pPr>
              <w:pStyle w:val="cellhead"/>
            </w:pPr>
            <w:r>
              <w:t>Date Prepared</w:t>
            </w:r>
          </w:p>
        </w:tc>
      </w:tr>
      <w:tr w:rsidR="00CA16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29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16CB" w:rsidRDefault="00CA16CB" w:rsidP="008B1C38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29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16CB" w:rsidRDefault="00CA16CB" w:rsidP="008B1C38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29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16CB" w:rsidRDefault="00CA16CB" w:rsidP="008B1C38">
            <w:pPr>
              <w:pStyle w:val="celltex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293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CA16CB" w:rsidRDefault="00CA16CB" w:rsidP="008B1C38">
            <w:pPr>
              <w:pStyle w:val="celltex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CA16CB" w:rsidRDefault="00CA16CB" w:rsidP="00CA16CB">
      <w:pPr>
        <w:pStyle w:val="space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67"/>
        <w:gridCol w:w="3267"/>
        <w:gridCol w:w="3267"/>
        <w:gridCol w:w="3267"/>
      </w:tblGrid>
      <w:tr w:rsidR="00056AF9" w:rsidRPr="00132A4C" w:rsidTr="00132A4C">
        <w:trPr>
          <w:trHeight w:val="422"/>
        </w:trPr>
        <w:tc>
          <w:tcPr>
            <w:tcW w:w="6534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:rsidR="00056AF9" w:rsidRDefault="00056AF9" w:rsidP="00132A4C">
            <w:pPr>
              <w:pStyle w:val="tblhd"/>
              <w:jc w:val="center"/>
            </w:pPr>
            <w:r>
              <w:t>Internal</w:t>
            </w:r>
          </w:p>
        </w:tc>
        <w:tc>
          <w:tcPr>
            <w:tcW w:w="6534" w:type="dxa"/>
            <w:gridSpan w:val="2"/>
            <w:shd w:val="clear" w:color="auto" w:fill="auto"/>
          </w:tcPr>
          <w:p w:rsidR="00056AF9" w:rsidRDefault="00056AF9" w:rsidP="00132A4C">
            <w:pPr>
              <w:pStyle w:val="tblhd"/>
              <w:jc w:val="center"/>
            </w:pPr>
            <w:r>
              <w:t>External</w:t>
            </w:r>
          </w:p>
        </w:tc>
      </w:tr>
      <w:tr w:rsidR="005567D6" w:rsidRPr="00132A4C" w:rsidTr="00132A4C">
        <w:trPr>
          <w:trHeight w:val="422"/>
        </w:trPr>
        <w:tc>
          <w:tcPr>
            <w:tcW w:w="3267" w:type="dxa"/>
            <w:tcBorders>
              <w:left w:val="single" w:sz="4" w:space="0" w:color="auto"/>
            </w:tcBorders>
            <w:shd w:val="clear" w:color="auto" w:fill="auto"/>
          </w:tcPr>
          <w:p w:rsidR="005567D6" w:rsidRDefault="005567D6" w:rsidP="00132A4C">
            <w:pPr>
              <w:pStyle w:val="tblhd"/>
              <w:jc w:val="center"/>
            </w:pPr>
            <w:r>
              <w:t>Strengths</w:t>
            </w:r>
          </w:p>
        </w:tc>
        <w:tc>
          <w:tcPr>
            <w:tcW w:w="3267" w:type="dxa"/>
            <w:shd w:val="clear" w:color="auto" w:fill="auto"/>
          </w:tcPr>
          <w:p w:rsidR="005567D6" w:rsidRDefault="005567D6" w:rsidP="00132A4C">
            <w:pPr>
              <w:pStyle w:val="tblhd"/>
              <w:jc w:val="center"/>
            </w:pPr>
            <w:r>
              <w:t>Weaknesses</w:t>
            </w:r>
          </w:p>
        </w:tc>
        <w:tc>
          <w:tcPr>
            <w:tcW w:w="3267" w:type="dxa"/>
            <w:shd w:val="clear" w:color="auto" w:fill="auto"/>
          </w:tcPr>
          <w:p w:rsidR="005567D6" w:rsidRDefault="005567D6" w:rsidP="00132A4C">
            <w:pPr>
              <w:pStyle w:val="tblhd"/>
              <w:jc w:val="center"/>
            </w:pPr>
            <w:r>
              <w:t>Opportunities</w:t>
            </w:r>
          </w:p>
        </w:tc>
        <w:tc>
          <w:tcPr>
            <w:tcW w:w="3267" w:type="dxa"/>
            <w:shd w:val="clear" w:color="auto" w:fill="auto"/>
          </w:tcPr>
          <w:p w:rsidR="005567D6" w:rsidRDefault="005567D6" w:rsidP="00132A4C">
            <w:pPr>
              <w:pStyle w:val="tblhd"/>
              <w:jc w:val="center"/>
            </w:pPr>
            <w:r>
              <w:t>Threats</w:t>
            </w:r>
          </w:p>
        </w:tc>
      </w:tr>
      <w:tr w:rsidR="005567D6" w:rsidRPr="00132A4C" w:rsidTr="00132A4C">
        <w:trPr>
          <w:trHeight w:val="5777"/>
        </w:trPr>
        <w:tc>
          <w:tcPr>
            <w:tcW w:w="3267" w:type="dxa"/>
            <w:shd w:val="clear" w:color="auto" w:fill="auto"/>
          </w:tcPr>
          <w:p w:rsidR="005567D6" w:rsidRDefault="000D2253" w:rsidP="0011664F">
            <w:pPr>
              <w:pStyle w:val="tblhd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3267" w:type="dxa"/>
            <w:shd w:val="clear" w:color="auto" w:fill="auto"/>
          </w:tcPr>
          <w:p w:rsidR="005567D6" w:rsidRDefault="000D2253" w:rsidP="0011664F">
            <w:pPr>
              <w:pStyle w:val="tblhd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3267" w:type="dxa"/>
            <w:shd w:val="clear" w:color="auto" w:fill="auto"/>
          </w:tcPr>
          <w:p w:rsidR="005567D6" w:rsidRDefault="000D2253" w:rsidP="0011664F">
            <w:pPr>
              <w:pStyle w:val="tblhd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  <w:tc>
          <w:tcPr>
            <w:tcW w:w="3267" w:type="dxa"/>
            <w:shd w:val="clear" w:color="auto" w:fill="auto"/>
          </w:tcPr>
          <w:p w:rsidR="005567D6" w:rsidRDefault="000D2253" w:rsidP="0011664F">
            <w:pPr>
              <w:pStyle w:val="tblhd"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</w:tr>
    </w:tbl>
    <w:p w:rsidR="0011664F" w:rsidRDefault="0011664F">
      <w:pPr>
        <w:pStyle w:val="text"/>
      </w:pPr>
    </w:p>
    <w:sectPr w:rsidR="0011664F" w:rsidSect="00077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55" w:h="12240" w:orient="landscape" w:code="1"/>
      <w:pgMar w:top="1296" w:right="1440" w:bottom="1296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75E4" w:rsidRDefault="000775E4">
      <w:r>
        <w:separator/>
      </w:r>
    </w:p>
  </w:endnote>
  <w:endnote w:type="continuationSeparator" w:id="0">
    <w:p w:rsidR="000775E4" w:rsidRDefault="00077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539F" w:rsidRPr="00443FFD" w:rsidRDefault="0067539F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  <w:lang w:val="fr-FR"/>
      </w:rPr>
      <w:t>T</w:t>
    </w:r>
    <w:r>
      <w:rPr>
        <w:rStyle w:val="PageNumber"/>
      </w:rPr>
      <w:fldChar w:fldCharType="begin"/>
    </w:r>
    <w:r>
      <w:rPr>
        <w:rStyle w:val="PageNumber"/>
        <w:lang w:val="fr-FR"/>
      </w:rPr>
      <w:instrText xml:space="preserve"> STYLEREF "tool #" \* MERGEFORMAT </w:instrText>
    </w:r>
    <w:r>
      <w:rPr>
        <w:rStyle w:val="PageNumber"/>
      </w:rPr>
      <w:fldChar w:fldCharType="separate"/>
    </w:r>
    <w:r w:rsidR="000775E4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 w:rsidRPr="00443FFD">
      <w:rPr>
        <w:rStyle w:val="PageNumber"/>
      </w:rPr>
      <w:t>-</w:t>
    </w:r>
    <w:r>
      <w:rPr>
        <w:rStyle w:val="PageNumber"/>
      </w:rPr>
      <w:fldChar w:fldCharType="begin"/>
    </w:r>
    <w:r w:rsidRPr="00443FFD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Pr="00443FFD">
      <w:rPr>
        <w:rStyle w:val="PageNumber"/>
        <w:noProof/>
      </w:rPr>
      <w:t>4</w:t>
    </w:r>
    <w:r>
      <w:rPr>
        <w:rStyle w:val="PageNumber"/>
      </w:rPr>
      <w:fldChar w:fldCharType="end"/>
    </w:r>
    <w:r w:rsidRPr="00443FFD">
      <w:rPr>
        <w:rStyle w:val="PageNumber"/>
      </w:rPr>
      <w:tab/>
    </w:r>
    <w:r w:rsidRPr="00443FFD">
      <w:rPr>
        <w:rStyle w:val="PageNumber"/>
      </w:rPr>
      <w:tab/>
    </w:r>
    <w:r w:rsidRPr="00443FFD">
      <w:rPr>
        <w:rFonts w:ascii="Helvetica-Narrow" w:hAnsi="Helvetica-Narrow"/>
        <w:sz w:val="16"/>
      </w:rPr>
      <w:t>ESI International</w:t>
    </w:r>
    <w:r w:rsidRPr="00443FFD"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0775E4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539F" w:rsidRPr="00227C1C" w:rsidRDefault="000775E4">
    <w:pPr>
      <w:pStyle w:val="footertext"/>
      <w:tabs>
        <w:tab w:val="clear" w:pos="1530"/>
        <w:tab w:val="clear" w:pos="9360"/>
        <w:tab w:val="left" w:pos="720"/>
        <w:tab w:val="right" w:pos="13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-552450</wp:posOffset>
          </wp:positionH>
          <wp:positionV relativeFrom="paragraph">
            <wp:posOffset>-194310</wp:posOffset>
          </wp:positionV>
          <wp:extent cx="876300" cy="647700"/>
          <wp:effectExtent l="0" t="0" r="0" b="0"/>
          <wp:wrapSquare wrapText="bothSides"/>
          <wp:docPr id="1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7539F" w:rsidRPr="00227C1C">
      <w:tab/>
    </w:r>
    <w:r>
      <w:t xml:space="preserve">                                                                   </w:t>
    </w:r>
    <w:bookmarkStart w:id="5" w:name="_GoBack"/>
    <w:bookmarkEnd w:id="5"/>
    <w:r>
      <w:t xml:space="preserve"> </w:t>
    </w:r>
    <w:hyperlink r:id="rId2" w:history="1">
      <w:r w:rsidRPr="00D81AE9">
        <w:rPr>
          <w:rStyle w:val="Hyperlink"/>
          <w:sz w:val="20"/>
        </w:rPr>
        <w:t>www.esi-intl.com</w:t>
      </w:r>
    </w:hyperlink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r w:rsidR="0067539F" w:rsidRPr="00227C1C">
      <w:tab/>
    </w:r>
    <w:r w:rsidR="0067539F">
      <w:rPr>
        <w:rStyle w:val="PageNumber"/>
      </w:rPr>
      <w:fldChar w:fldCharType="begin"/>
    </w:r>
    <w:r w:rsidR="0067539F" w:rsidRPr="00227C1C">
      <w:rPr>
        <w:rStyle w:val="PageNumber"/>
      </w:rPr>
      <w:instrText xml:space="preserve"> PAGE </w:instrText>
    </w:r>
    <w:r w:rsidR="0067539F">
      <w:rPr>
        <w:rStyle w:val="PageNumber"/>
      </w:rPr>
      <w:fldChar w:fldCharType="separate"/>
    </w:r>
    <w:r>
      <w:rPr>
        <w:rStyle w:val="PageNumber"/>
        <w:noProof/>
      </w:rPr>
      <w:t>1</w:t>
    </w:r>
    <w:r w:rsidR="0067539F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539F" w:rsidRPr="00227C1C" w:rsidRDefault="000D2253" w:rsidP="00CA16CB">
    <w:pPr>
      <w:pStyle w:val="footertext"/>
      <w:tabs>
        <w:tab w:val="clear" w:pos="1530"/>
        <w:tab w:val="clear" w:pos="9360"/>
        <w:tab w:val="left" w:pos="720"/>
        <w:tab w:val="right" w:pos="12960"/>
      </w:tabs>
    </w:pPr>
    <w:r>
      <w:tab/>
    </w:r>
    <w:r>
      <w:tab/>
    </w:r>
    <w:r w:rsidR="0067539F" w:rsidRPr="00227C1C">
      <w:tab/>
    </w:r>
    <w:r w:rsidR="0067539F">
      <w:rPr>
        <w:rStyle w:val="PageNumber"/>
      </w:rPr>
      <w:fldChar w:fldCharType="begin"/>
    </w:r>
    <w:r w:rsidR="0067539F" w:rsidRPr="00227C1C">
      <w:rPr>
        <w:rStyle w:val="PageNumber"/>
      </w:rPr>
      <w:instrText xml:space="preserve"> PAGE </w:instrText>
    </w:r>
    <w:r w:rsidR="0067539F">
      <w:rPr>
        <w:rStyle w:val="PageNumber"/>
      </w:rPr>
      <w:fldChar w:fldCharType="separate"/>
    </w:r>
    <w:r w:rsidR="000775E4">
      <w:rPr>
        <w:rStyle w:val="PageNumber"/>
        <w:noProof/>
      </w:rPr>
      <w:t>1</w:t>
    </w:r>
    <w:r w:rsidR="0067539F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75E4" w:rsidRDefault="000775E4">
      <w:r>
        <w:separator/>
      </w:r>
    </w:p>
  </w:footnote>
  <w:footnote w:type="continuationSeparator" w:id="0">
    <w:p w:rsidR="000775E4" w:rsidRDefault="000775E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539F" w:rsidRDefault="0067539F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0775E4">
        <w:rPr>
          <w:noProof/>
        </w:rPr>
        <w:t>SWOT Analysis Table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539F" w:rsidRDefault="0067539F">
    <w:pPr>
      <w:pStyle w:val="Header-odd"/>
      <w:tabs>
        <w:tab w:val="clear" w:pos="9360"/>
        <w:tab w:val="right" w:pos="13680"/>
      </w:tabs>
      <w:jc w:val="left"/>
    </w:pPr>
    <w:r>
      <w:fldChar w:fldCharType="begin"/>
    </w:r>
    <w:r>
      <w:instrText xml:space="preserve"> STYLEREF Tool \* MERGEFORMAT </w:instrText>
    </w:r>
    <w:r>
      <w:fldChar w:fldCharType="separate"/>
    </w:r>
    <w:r w:rsidR="000775E4">
      <w:rPr>
        <w:b/>
        <w:bCs/>
        <w:noProof/>
      </w:rPr>
      <w:t>Error! No text of specified style in document.</w:t>
    </w:r>
    <w:r>
      <w:fldChar w:fldCharType="end"/>
    </w:r>
    <w:r>
      <w:tab/>
    </w:r>
    <w:fldSimple w:instr=" STYLEREF H1 \* MERGEFORMAT ">
      <w:r w:rsidR="000775E4">
        <w:rPr>
          <w:noProof/>
        </w:rPr>
        <w:t>SWOT Analysis Table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75E4" w:rsidRDefault="000775E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DF3165"/>
    <w:multiLevelType w:val="hybridMultilevel"/>
    <w:tmpl w:val="7DA0C0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75E4"/>
    <w:rsid w:val="0004254A"/>
    <w:rsid w:val="00056A80"/>
    <w:rsid w:val="00056AF9"/>
    <w:rsid w:val="000775E4"/>
    <w:rsid w:val="000D2253"/>
    <w:rsid w:val="0011664F"/>
    <w:rsid w:val="00132A4C"/>
    <w:rsid w:val="0016775B"/>
    <w:rsid w:val="001B109F"/>
    <w:rsid w:val="001C06DF"/>
    <w:rsid w:val="00227C1C"/>
    <w:rsid w:val="00323050"/>
    <w:rsid w:val="0036425A"/>
    <w:rsid w:val="003770D4"/>
    <w:rsid w:val="003F554D"/>
    <w:rsid w:val="00443FFD"/>
    <w:rsid w:val="004E7D25"/>
    <w:rsid w:val="005567D6"/>
    <w:rsid w:val="0067539F"/>
    <w:rsid w:val="00722B30"/>
    <w:rsid w:val="00787202"/>
    <w:rsid w:val="008B1C38"/>
    <w:rsid w:val="0095109B"/>
    <w:rsid w:val="00977FB4"/>
    <w:rsid w:val="00CA16CB"/>
    <w:rsid w:val="00CE5B19"/>
    <w:rsid w:val="00D404CF"/>
    <w:rsid w:val="00DB5447"/>
    <w:rsid w:val="00EA754E"/>
    <w:rsid w:val="00EF68BD"/>
    <w:rsid w:val="00F3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CommentReference">
    <w:name w:val="annotation reference"/>
    <w:semiHidden/>
    <w:rsid w:val="00227C1C"/>
    <w:rPr>
      <w:sz w:val="16"/>
      <w:szCs w:val="16"/>
    </w:rPr>
  </w:style>
  <w:style w:type="paragraph" w:styleId="CommentText">
    <w:name w:val="annotation text"/>
    <w:basedOn w:val="Normal"/>
    <w:semiHidden/>
    <w:rsid w:val="00227C1C"/>
    <w:rPr>
      <w:sz w:val="20"/>
    </w:rPr>
  </w:style>
  <w:style w:type="paragraph" w:styleId="CommentSubject">
    <w:name w:val="annotation subject"/>
    <w:basedOn w:val="CommentText"/>
    <w:next w:val="CommentText"/>
    <w:semiHidden/>
    <w:rsid w:val="00227C1C"/>
    <w:rPr>
      <w:b/>
      <w:bCs/>
    </w:rPr>
  </w:style>
  <w:style w:type="paragraph" w:styleId="BalloonText">
    <w:name w:val="Balloon Text"/>
    <w:basedOn w:val="Normal"/>
    <w:semiHidden/>
    <w:rsid w:val="00227C1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1664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0775E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CommentReference">
    <w:name w:val="annotation reference"/>
    <w:semiHidden/>
    <w:rsid w:val="00227C1C"/>
    <w:rPr>
      <w:sz w:val="16"/>
      <w:szCs w:val="16"/>
    </w:rPr>
  </w:style>
  <w:style w:type="paragraph" w:styleId="CommentText">
    <w:name w:val="annotation text"/>
    <w:basedOn w:val="Normal"/>
    <w:semiHidden/>
    <w:rsid w:val="00227C1C"/>
    <w:rPr>
      <w:sz w:val="20"/>
    </w:rPr>
  </w:style>
  <w:style w:type="paragraph" w:styleId="CommentSubject">
    <w:name w:val="annotation subject"/>
    <w:basedOn w:val="CommentText"/>
    <w:next w:val="CommentText"/>
    <w:semiHidden/>
    <w:rsid w:val="00227C1C"/>
    <w:rPr>
      <w:b/>
      <w:bCs/>
    </w:rPr>
  </w:style>
  <w:style w:type="paragraph" w:styleId="BalloonText">
    <w:name w:val="Balloon Text"/>
    <w:basedOn w:val="Normal"/>
    <w:semiHidden/>
    <w:rsid w:val="00227C1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1664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0775E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Quality%20for%20Project%20Managers\SWOT%20Analysis%20Tabl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SWOT Analysis Table</Template>
  <TotalTime>2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2005-03-16T18:31:00Z</cp:lastPrinted>
  <dcterms:created xsi:type="dcterms:W3CDTF">2013-10-02T18:35:00Z</dcterms:created>
  <dcterms:modified xsi:type="dcterms:W3CDTF">2013-10-02T18:37:00Z</dcterms:modified>
</cp:coreProperties>
</file>