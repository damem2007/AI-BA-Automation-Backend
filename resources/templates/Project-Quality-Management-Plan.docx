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75B" w:rsidRDefault="00227C1C">
      <w:pPr>
        <w:pStyle w:val="H1"/>
        <w:outlineLvl w:val="0"/>
      </w:pPr>
      <w:r>
        <w:t xml:space="preserve">Project Quality </w:t>
      </w:r>
      <w:r w:rsidR="0046282C">
        <w:t>Management Plan</w:t>
      </w:r>
    </w:p>
    <w:tbl>
      <w:tblPr>
        <w:tblW w:w="13612" w:type="dxa"/>
        <w:jc w:val="center"/>
        <w:tblInd w:w="-34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  <w:gridCol w:w="3403"/>
      </w:tblGrid>
      <w:tr w:rsidR="00E73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4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Project Name</w:t>
            </w:r>
          </w:p>
        </w:tc>
        <w:tc>
          <w:tcPr>
            <w:tcW w:w="340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Project Ref. No.</w:t>
            </w:r>
          </w:p>
        </w:tc>
        <w:tc>
          <w:tcPr>
            <w:tcW w:w="340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Prepared By (print)</w:t>
            </w:r>
          </w:p>
        </w:tc>
        <w:tc>
          <w:tcPr>
            <w:tcW w:w="340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Preparer’s Initials</w:t>
            </w:r>
          </w:p>
        </w:tc>
      </w:tr>
      <w:tr w:rsidR="00E73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4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40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0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0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73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4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Customer*</w:t>
            </w:r>
          </w:p>
        </w:tc>
        <w:tc>
          <w:tcPr>
            <w:tcW w:w="34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Contact</w:t>
            </w:r>
          </w:p>
        </w:tc>
        <w:tc>
          <w:tcPr>
            <w:tcW w:w="34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Contact’s Phone</w:t>
            </w:r>
          </w:p>
        </w:tc>
        <w:tc>
          <w:tcPr>
            <w:tcW w:w="340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349B" w:rsidRDefault="00E7349B" w:rsidP="007C3DF2">
            <w:pPr>
              <w:pStyle w:val="cellhead"/>
            </w:pPr>
            <w:r>
              <w:t>Date Prepared</w:t>
            </w:r>
          </w:p>
        </w:tc>
      </w:tr>
      <w:tr w:rsidR="00E73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4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0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349B" w:rsidRDefault="00E7349B" w:rsidP="007C3DF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E7349B" w:rsidRDefault="00E7349B" w:rsidP="00E7349B">
      <w:pPr>
        <w:pStyle w:val="spac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1"/>
        <w:gridCol w:w="2275"/>
        <w:gridCol w:w="2278"/>
        <w:gridCol w:w="2278"/>
        <w:gridCol w:w="2291"/>
        <w:gridCol w:w="2291"/>
        <w:gridCol w:w="11"/>
      </w:tblGrid>
      <w:tr w:rsidR="00532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62" w:type="pct"/>
            <w:gridSpan w:val="2"/>
          </w:tcPr>
          <w:p w:rsidR="00532053" w:rsidRDefault="00532053">
            <w:pPr>
              <w:pStyle w:val="tblhd"/>
              <w:jc w:val="center"/>
            </w:pPr>
            <w:r>
              <w:t>1. Quality Planning</w:t>
            </w:r>
          </w:p>
        </w:tc>
        <w:tc>
          <w:tcPr>
            <w:tcW w:w="1662" w:type="pct"/>
            <w:gridSpan w:val="2"/>
          </w:tcPr>
          <w:p w:rsidR="00532053" w:rsidRDefault="00532053" w:rsidP="009B5AED">
            <w:pPr>
              <w:pStyle w:val="tblhd"/>
              <w:jc w:val="center"/>
              <w:rPr>
                <w:lang w:val="fr-FR"/>
              </w:rPr>
            </w:pPr>
            <w:r>
              <w:t>2. Quality Assurance</w:t>
            </w:r>
          </w:p>
        </w:tc>
        <w:tc>
          <w:tcPr>
            <w:tcW w:w="1676" w:type="pct"/>
            <w:gridSpan w:val="3"/>
          </w:tcPr>
          <w:p w:rsidR="00532053" w:rsidRDefault="00532053" w:rsidP="009B5AED">
            <w:pPr>
              <w:pStyle w:val="tblhd"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3. </w:t>
            </w:r>
            <w:r>
              <w:t xml:space="preserve">Quality </w:t>
            </w:r>
            <w:r>
              <w:rPr>
                <w:lang w:val="fr-FR"/>
              </w:rPr>
              <w:t>Control</w:t>
            </w:r>
          </w:p>
        </w:tc>
      </w:tr>
      <w:tr w:rsidR="00532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" w:type="pct"/>
          <w:tblHeader/>
        </w:trPr>
        <w:tc>
          <w:tcPr>
            <w:tcW w:w="832" w:type="pct"/>
          </w:tcPr>
          <w:p w:rsidR="00532053" w:rsidRDefault="00532053">
            <w:pPr>
              <w:pStyle w:val="tblhd"/>
              <w:jc w:val="center"/>
            </w:pPr>
            <w:r>
              <w:t>1a. Quality Requirements</w:t>
            </w:r>
          </w:p>
        </w:tc>
        <w:tc>
          <w:tcPr>
            <w:tcW w:w="830" w:type="pct"/>
          </w:tcPr>
          <w:p w:rsidR="00532053" w:rsidRDefault="00532053" w:rsidP="00B753EF">
            <w:pPr>
              <w:pStyle w:val="tblhd"/>
              <w:jc w:val="center"/>
            </w:pPr>
            <w:r>
              <w:t>1b. Quality Standards</w:t>
            </w:r>
          </w:p>
        </w:tc>
        <w:tc>
          <w:tcPr>
            <w:tcW w:w="831" w:type="pct"/>
          </w:tcPr>
          <w:p w:rsidR="00532053" w:rsidRDefault="00532053">
            <w:pPr>
              <w:pStyle w:val="tblhd"/>
              <w:jc w:val="center"/>
            </w:pPr>
            <w:r>
              <w:t>2a. Quality Assurance Activities</w:t>
            </w:r>
          </w:p>
        </w:tc>
        <w:tc>
          <w:tcPr>
            <w:tcW w:w="831" w:type="pct"/>
          </w:tcPr>
          <w:p w:rsidR="00532053" w:rsidRDefault="00532053">
            <w:pPr>
              <w:pStyle w:val="tblhd"/>
              <w:jc w:val="center"/>
            </w:pPr>
            <w:r>
              <w:t>2b. Person Responsible</w:t>
            </w:r>
          </w:p>
        </w:tc>
        <w:tc>
          <w:tcPr>
            <w:tcW w:w="836" w:type="pct"/>
          </w:tcPr>
          <w:p w:rsidR="00532053" w:rsidRDefault="00532053">
            <w:pPr>
              <w:pStyle w:val="tblhd"/>
              <w:jc w:val="center"/>
              <w:rPr>
                <w:lang w:val="fr-FR"/>
              </w:rPr>
            </w:pPr>
            <w:r>
              <w:t>3a. Quality Control Activities</w:t>
            </w:r>
          </w:p>
        </w:tc>
        <w:tc>
          <w:tcPr>
            <w:tcW w:w="836" w:type="pct"/>
          </w:tcPr>
          <w:p w:rsidR="00532053" w:rsidRDefault="00532053">
            <w:pPr>
              <w:pStyle w:val="tblhd"/>
              <w:jc w:val="center"/>
              <w:rPr>
                <w:lang w:val="fr-FR"/>
              </w:rPr>
            </w:pPr>
            <w:r>
              <w:t>3b. Person Responsible</w:t>
            </w:r>
          </w:p>
        </w:tc>
      </w:tr>
      <w:tr w:rsidR="00532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" w:type="pct"/>
          <w:trHeight w:val="5390"/>
        </w:trPr>
        <w:tc>
          <w:tcPr>
            <w:tcW w:w="832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30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31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31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36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36" w:type="pct"/>
          </w:tcPr>
          <w:p w:rsidR="00532053" w:rsidRDefault="00CC0AA3" w:rsidP="00227C1C">
            <w:pPr>
              <w:rPr>
                <w:rFonts w:ascii="Optima" w:hAnsi="Optima"/>
                <w:b/>
                <w:sz w:val="20"/>
                <w:lang w:val="fr-FR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6775B" w:rsidRDefault="0016775B">
      <w:pPr>
        <w:pStyle w:val="text"/>
      </w:pPr>
    </w:p>
    <w:sectPr w:rsidR="0016775B" w:rsidSect="003277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55" w:h="12240" w:orient="landscape" w:code="1"/>
      <w:pgMar w:top="1440" w:right="1440" w:bottom="14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7F8" w:rsidRDefault="003277F8">
      <w:r>
        <w:separator/>
      </w:r>
    </w:p>
  </w:endnote>
  <w:endnote w:type="continuationSeparator" w:id="0">
    <w:p w:rsidR="003277F8" w:rsidRDefault="00327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524" w:rsidRPr="00061839" w:rsidRDefault="001E0524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  <w:lang w:val="fr-FR"/>
      </w:rPr>
      <w:t>T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STYLEREF "tool #" \* MERGEFORMAT </w:instrText>
    </w:r>
    <w:r>
      <w:rPr>
        <w:rStyle w:val="PageNumber"/>
      </w:rPr>
      <w:fldChar w:fldCharType="separate"/>
    </w:r>
    <w:r w:rsidR="003277F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061839">
      <w:rPr>
        <w:rStyle w:val="PageNumber"/>
      </w:rPr>
      <w:t>-</w:t>
    </w:r>
    <w:r>
      <w:rPr>
        <w:rStyle w:val="PageNumber"/>
      </w:rPr>
      <w:fldChar w:fldCharType="begin"/>
    </w:r>
    <w:r w:rsidRPr="00061839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Pr="00061839">
      <w:rPr>
        <w:rStyle w:val="PageNumber"/>
        <w:noProof/>
      </w:rPr>
      <w:t>4</w:t>
    </w:r>
    <w:r>
      <w:rPr>
        <w:rStyle w:val="PageNumber"/>
      </w:rPr>
      <w:fldChar w:fldCharType="end"/>
    </w:r>
    <w:r w:rsidRPr="00061839">
      <w:rPr>
        <w:rStyle w:val="PageNumber"/>
      </w:rPr>
      <w:tab/>
    </w:r>
    <w:r w:rsidRPr="00061839">
      <w:rPr>
        <w:rStyle w:val="PageNumber"/>
      </w:rPr>
      <w:tab/>
    </w:r>
    <w:r w:rsidRPr="00061839">
      <w:rPr>
        <w:rFonts w:ascii="Helvetica-Narrow" w:hAnsi="Helvetica-Narrow"/>
        <w:sz w:val="16"/>
      </w:rPr>
      <w:t>ESI International</w:t>
    </w:r>
    <w:r w:rsidRPr="00061839"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3277F8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524" w:rsidRPr="00227C1C" w:rsidRDefault="003277F8">
    <w:pPr>
      <w:pStyle w:val="footertext"/>
      <w:tabs>
        <w:tab w:val="clear" w:pos="1530"/>
        <w:tab w:val="clear" w:pos="9360"/>
        <w:tab w:val="left" w:pos="720"/>
        <w:tab w:val="right" w:pos="13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="001E0524" w:rsidRPr="00227C1C">
      <w:tab/>
    </w:r>
    <w:r>
      <w:t xml:space="preserve">                                        </w:t>
    </w:r>
    <w:r w:rsidRPr="00D81AE9">
      <w:rPr>
        <w:noProof/>
      </w:rPr>
      <w:t xml:space="preserve">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1E0524" w:rsidRPr="00227C1C">
      <w:tab/>
    </w:r>
    <w:bookmarkStart w:id="1" w:name="_GoBack"/>
    <w:bookmarkEnd w:id="1"/>
    <w:r w:rsidR="001E0524">
      <w:rPr>
        <w:rStyle w:val="PageNumber"/>
      </w:rPr>
      <w:fldChar w:fldCharType="begin"/>
    </w:r>
    <w:r w:rsidR="001E0524" w:rsidRPr="00227C1C">
      <w:rPr>
        <w:rStyle w:val="PageNumber"/>
      </w:rPr>
      <w:instrText xml:space="preserve"> PAGE </w:instrText>
    </w:r>
    <w:r w:rsidR="001E0524">
      <w:rPr>
        <w:rStyle w:val="PageNumber"/>
      </w:rPr>
      <w:fldChar w:fldCharType="separate"/>
    </w:r>
    <w:r>
      <w:rPr>
        <w:rStyle w:val="PageNumber"/>
        <w:noProof/>
      </w:rPr>
      <w:t>1</w:t>
    </w:r>
    <w:r w:rsidR="001E0524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524" w:rsidRPr="00A5738E" w:rsidRDefault="004600F1" w:rsidP="00A5738E">
    <w:pPr>
      <w:pStyle w:val="footertext"/>
      <w:tabs>
        <w:tab w:val="clear" w:pos="1530"/>
        <w:tab w:val="clear" w:pos="9360"/>
        <w:tab w:val="left" w:pos="720"/>
        <w:tab w:val="right" w:pos="13680"/>
      </w:tabs>
    </w:pPr>
    <w:r>
      <w:t xml:space="preserve">© </w:t>
    </w:r>
    <w:r w:rsidR="003277F8">
      <w:rPr>
        <w:noProof/>
      </w:rPr>
      <w:drawing>
        <wp:inline distT="0" distB="0" distL="0" distR="0">
          <wp:extent cx="228600" cy="190500"/>
          <wp:effectExtent l="0" t="0" r="0" b="0"/>
          <wp:docPr id="1" name="Picture 1" descr="esi_PMS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i_PMS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3277F8">
      <w:rPr>
        <w:noProof/>
      </w:rPr>
      <w:t>document57</w:t>
    </w:r>
    <w:r>
      <w:fldChar w:fldCharType="end"/>
    </w:r>
    <w:r w:rsidR="00A5738E">
      <w:tab/>
    </w:r>
    <w:r w:rsidR="00A5738E">
      <w:rPr>
        <w:rStyle w:val="PageNumber"/>
      </w:rPr>
      <w:fldChar w:fldCharType="begin"/>
    </w:r>
    <w:r w:rsidR="00A5738E">
      <w:rPr>
        <w:rStyle w:val="PageNumber"/>
      </w:rPr>
      <w:instrText xml:space="preserve"> PAGE </w:instrText>
    </w:r>
    <w:r w:rsidR="00A5738E">
      <w:rPr>
        <w:rStyle w:val="PageNumber"/>
      </w:rPr>
      <w:fldChar w:fldCharType="separate"/>
    </w:r>
    <w:r w:rsidR="003277F8">
      <w:rPr>
        <w:rStyle w:val="PageNumber"/>
        <w:noProof/>
      </w:rPr>
      <w:t>1</w:t>
    </w:r>
    <w:r w:rsidR="00A5738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7F8" w:rsidRDefault="003277F8">
      <w:r>
        <w:separator/>
      </w:r>
    </w:p>
  </w:footnote>
  <w:footnote w:type="continuationSeparator" w:id="0">
    <w:p w:rsidR="003277F8" w:rsidRDefault="003277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524" w:rsidRDefault="001E0524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3277F8">
        <w:rPr>
          <w:noProof/>
        </w:rPr>
        <w:t>Project Quality Management Plan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524" w:rsidRDefault="001E0524">
    <w:pPr>
      <w:pStyle w:val="Header-odd"/>
      <w:tabs>
        <w:tab w:val="clear" w:pos="9360"/>
        <w:tab w:val="right" w:pos="13680"/>
      </w:tabs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3277F8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3277F8">
        <w:rPr>
          <w:noProof/>
        </w:rPr>
        <w:t>Project Quality Management Plan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7F8" w:rsidRDefault="003277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F3165"/>
    <w:multiLevelType w:val="hybridMultilevel"/>
    <w:tmpl w:val="7DA0C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7F8"/>
    <w:rsid w:val="0004254A"/>
    <w:rsid w:val="00061839"/>
    <w:rsid w:val="00166627"/>
    <w:rsid w:val="0016775B"/>
    <w:rsid w:val="001E0524"/>
    <w:rsid w:val="00227C1C"/>
    <w:rsid w:val="00242A04"/>
    <w:rsid w:val="00251156"/>
    <w:rsid w:val="00297229"/>
    <w:rsid w:val="00323050"/>
    <w:rsid w:val="003277F8"/>
    <w:rsid w:val="004600F1"/>
    <w:rsid w:val="0046282C"/>
    <w:rsid w:val="00532053"/>
    <w:rsid w:val="00566519"/>
    <w:rsid w:val="00664D8C"/>
    <w:rsid w:val="00705F8D"/>
    <w:rsid w:val="0074536F"/>
    <w:rsid w:val="007C3DF2"/>
    <w:rsid w:val="009B5AED"/>
    <w:rsid w:val="009C4942"/>
    <w:rsid w:val="009F75CC"/>
    <w:rsid w:val="00A33B09"/>
    <w:rsid w:val="00A5738E"/>
    <w:rsid w:val="00B020B5"/>
    <w:rsid w:val="00B753EF"/>
    <w:rsid w:val="00C21A54"/>
    <w:rsid w:val="00C22308"/>
    <w:rsid w:val="00CC0AA3"/>
    <w:rsid w:val="00D92384"/>
    <w:rsid w:val="00E67FE8"/>
    <w:rsid w:val="00E7349B"/>
    <w:rsid w:val="00E92258"/>
    <w:rsid w:val="00F640BA"/>
    <w:rsid w:val="00FD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character" w:styleId="Hyperlink">
    <w:name w:val="Hyperlink"/>
    <w:rsid w:val="003277F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character" w:styleId="Hyperlink">
    <w:name w:val="Hyperlink"/>
    <w:rsid w:val="003277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Quality%20for%20Project%20Managers\Project%20Quality%20Management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Quality Management Plan</Template>
  <TotalTime>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2005-03-16T18:27:00Z</cp:lastPrinted>
  <dcterms:created xsi:type="dcterms:W3CDTF">2013-10-02T18:28:00Z</dcterms:created>
  <dcterms:modified xsi:type="dcterms:W3CDTF">2013-10-02T18:29:00Z</dcterms:modified>
</cp:coreProperties>
</file>