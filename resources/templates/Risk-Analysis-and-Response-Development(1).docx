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70" w:rsidRDefault="00257370">
      <w:pPr>
        <w:pStyle w:val="H1"/>
        <w:widowControl/>
      </w:pPr>
      <w:r>
        <w:t xml:space="preserve">Risk </w:t>
      </w:r>
      <w:r w:rsidR="003E0E0C">
        <w:t>Analysis and Response Development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r>
        <w:t>Threat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6"/>
        <w:gridCol w:w="842"/>
        <w:gridCol w:w="327"/>
        <w:gridCol w:w="1171"/>
        <w:gridCol w:w="152"/>
        <w:gridCol w:w="1000"/>
        <w:gridCol w:w="830"/>
        <w:gridCol w:w="1711"/>
        <w:gridCol w:w="108"/>
        <w:gridCol w:w="1428"/>
        <w:gridCol w:w="11"/>
        <w:gridCol w:w="106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6" w:type="dxa"/>
            <w:gridSpan w:val="4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7" w:name="Text5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7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8" w:name="Text60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8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9" w:name="Text5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6" w:type="dxa"/>
            <w:gridSpan w:val="4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0" w:name="Text62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0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11" w:name="Text63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1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6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5.25pt;height:133.5pt" o:ole="" fillcolor="window">
                  <v:imagedata r:id="rId7" o:title=""/>
                </v:shape>
                <o:OLEObject Type="Embed" ProgID="Visio.Drawing.5" ShapeID="_x0000_i1025" DrawAspect="Content" ObjectID="_1442219476" r:id="rId8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4" w:type="dxa"/>
            <w:gridSpan w:val="7"/>
            <w:tcBorders>
              <w:left w:val="nil"/>
              <w:right w:val="nil"/>
            </w:tcBorders>
          </w:tcPr>
          <w:p w:rsidR="002C3501" w:rsidRDefault="002C3501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12" w:name="Text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13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10"/>
            <w:tcBorders>
              <w:left w:val="nil"/>
              <w:right w:val="nil"/>
            </w:tcBorders>
          </w:tcPr>
          <w:p w:rsidR="00257370" w:rsidRDefault="00257370">
            <w:pPr>
              <w:pStyle w:val="tblhd"/>
              <w:widowControl/>
              <w:ind w:left="0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  <w:r>
              <w:t>Threat Response Development Strategy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A7072" w:rsidRDefault="008A7072">
            <w:pPr>
              <w:pStyle w:val="tblhd"/>
              <w:widowControl/>
            </w:pPr>
          </w:p>
        </w:tc>
        <w:tc>
          <w:tcPr>
            <w:tcW w:w="1169" w:type="dxa"/>
            <w:gridSpan w:val="2"/>
            <w:vMerge w:val="restart"/>
            <w:vAlign w:val="center"/>
          </w:tcPr>
          <w:p w:rsidR="008A7072" w:rsidRDefault="008A7072" w:rsidP="008A7072">
            <w:pPr>
              <w:pStyle w:val="tblhd"/>
              <w:jc w:val="center"/>
            </w:pPr>
            <w:r>
              <w:t>Avoid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Transfer</w:t>
            </w:r>
          </w:p>
        </w:tc>
        <w:tc>
          <w:tcPr>
            <w:tcW w:w="3693" w:type="dxa"/>
            <w:gridSpan w:val="4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A7072" w:rsidRDefault="008A7072">
            <w:pPr>
              <w:pStyle w:val="tblhd"/>
              <w:widowControl/>
              <w:jc w:val="center"/>
            </w:pPr>
            <w:r>
              <w:t>Mitigate</w:t>
            </w:r>
          </w:p>
        </w:tc>
        <w:tc>
          <w:tcPr>
            <w:tcW w:w="1536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Accept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A7072" w:rsidRDefault="008A7072">
            <w:pPr>
              <w:pStyle w:val="tbltxt"/>
              <w:widowControl/>
            </w:pPr>
          </w:p>
        </w:tc>
        <w:tc>
          <w:tcPr>
            <w:tcW w:w="1169" w:type="dxa"/>
            <w:gridSpan w:val="2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3"/>
            <w:tcBorders>
              <w:top w:val="nil"/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Impact</w:t>
            </w:r>
          </w:p>
        </w:tc>
        <w:tc>
          <w:tcPr>
            <w:tcW w:w="1536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Strategy</w:t>
            </w:r>
            <w:r w:rsidR="008A7072">
              <w:t xml:space="preserve"> 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4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5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6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7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8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0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1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2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4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5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6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7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8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gridSpan w:val="2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9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17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30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1982" w:type="dxa"/>
            <w:gridSpan w:val="3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1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71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2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536" w:type="dxa"/>
            <w:gridSpan w:val="2"/>
            <w:tcBorders>
              <w:top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3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br w:type="page"/>
              <w:t>Project Name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4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2650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49" w:type="dxa"/>
            <w:gridSpan w:val="3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5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1439" w:type="dxa"/>
            <w:gridSpan w:val="2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6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lastRenderedPageBreak/>
              <w:t>Customer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7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650" w:type="dxa"/>
            <w:gridSpan w:val="4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8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2649" w:type="dxa"/>
            <w:gridSpan w:val="3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39" w:type="dxa"/>
            <w:gridSpan w:val="2"/>
            <w:tcBorders>
              <w:top w:val="nil"/>
              <w:left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6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9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smartTag w:uri="urn:schemas-microsoft-com:office:smarttags" w:element="country-region">
        <w:r>
          <w:t>Opportunity</w:t>
        </w:r>
      </w:smartTag>
      <w:r>
        <w:t xml:space="preserve">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5"/>
        <w:gridCol w:w="1168"/>
        <w:gridCol w:w="1173"/>
        <w:gridCol w:w="152"/>
        <w:gridCol w:w="1830"/>
        <w:gridCol w:w="1711"/>
        <w:gridCol w:w="1536"/>
        <w:gridCol w:w="117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8" w:type="dxa"/>
            <w:gridSpan w:val="3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40" w:name="Text66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0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41" w:name="Text6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1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42" w:name="Text3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2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43" w:name="Text5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8" w:type="dxa"/>
            <w:gridSpan w:val="3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44" w:name="Text6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4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8" w:type="dxa"/>
            <w:gridSpan w:val="3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 id="_x0000_i1026" type="#_x0000_t75" style="width:155.25pt;height:133.5pt" o:ole="">
                  <v:imagedata r:id="rId9" o:title=""/>
                </v:shape>
                <o:OLEObject Type="Embed" ProgID="Visio.Drawing.5" ShapeID="_x0000_i1026" DrawAspect="Content" ObjectID="_1442219477" r:id="rId10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2" w:type="dxa"/>
            <w:gridSpan w:val="4"/>
            <w:tcBorders>
              <w:left w:val="nil"/>
              <w:right w:val="nil"/>
            </w:tcBorders>
          </w:tcPr>
          <w:p w:rsidR="00D76EED" w:rsidRDefault="00D76EED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5" w:name="Text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6" w:name="Text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7"/>
            <w:tcBorders>
              <w:left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ind w:left="0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smartTag w:uri="urn:schemas-microsoft-com:office:smarttags" w:element="place">
              <w:r>
                <w:t>Opportunity</w:t>
              </w:r>
            </w:smartTag>
            <w:r>
              <w:t xml:space="preserve"> Response Development Strategy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1169" w:type="dxa"/>
            <w:vMerge w:val="restart"/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Exploit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Share</w:t>
            </w:r>
          </w:p>
        </w:tc>
        <w:tc>
          <w:tcPr>
            <w:tcW w:w="3693" w:type="dxa"/>
            <w:gridSpan w:val="3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r>
              <w:t>Enhance</w:t>
            </w:r>
          </w:p>
        </w:tc>
        <w:tc>
          <w:tcPr>
            <w:tcW w:w="1536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Accept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C7E6F" w:rsidRDefault="008C7E6F" w:rsidP="008F1033">
            <w:pPr>
              <w:pStyle w:val="tbltxt"/>
              <w:widowControl/>
            </w:pPr>
          </w:p>
        </w:tc>
        <w:tc>
          <w:tcPr>
            <w:tcW w:w="1169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2"/>
            <w:tcBorders>
              <w:top w:val="nil"/>
              <w:bottom w:val="nil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bookmarkStart w:id="47" w:name="OLE_LINK1"/>
            <w:bookmarkStart w:id="48" w:name="OLE_LINK2"/>
            <w:r>
              <w:t>M</w:t>
            </w:r>
            <w:r w:rsidRPr="00033D97">
              <w:t>aximize</w:t>
            </w:r>
            <w:bookmarkEnd w:id="47"/>
            <w:bookmarkEnd w:id="48"/>
            <w:r w:rsidR="008C7E6F">
              <w:t xml:space="preserve">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r>
              <w:t>M</w:t>
            </w:r>
            <w:r w:rsidRPr="00033D97">
              <w:t>aximize</w:t>
            </w:r>
            <w:r w:rsidR="008C7E6F">
              <w:t xml:space="preserve"> Impact</w:t>
            </w:r>
          </w:p>
        </w:tc>
        <w:tc>
          <w:tcPr>
            <w:tcW w:w="15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 xml:space="preserve">Strategy 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permStart w:id="329735577" w:edGrp="everyone"/>
            <w:permEnd w:id="329735577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57370" w:rsidRDefault="00257370">
      <w:pPr>
        <w:pStyle w:val="H2"/>
        <w:widowControl/>
        <w:rPr>
          <w:rFonts w:ascii="Times" w:hAnsi="Times"/>
          <w:sz w:val="16"/>
        </w:rPr>
      </w:pPr>
    </w:p>
    <w:sectPr w:rsidR="00257370" w:rsidSect="00A410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1038" w:rsidRDefault="00A41038">
      <w:r>
        <w:separator/>
      </w:r>
    </w:p>
  </w:endnote>
  <w:endnote w:type="continuationSeparator" w:id="0">
    <w:p w:rsidR="00A41038" w:rsidRDefault="00A4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"/>
      <w:widowControl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styleref "tool #" \* Mergeformat </w:instrText>
    </w:r>
    <w:r>
      <w:rPr>
        <w:rStyle w:val="PageNumber"/>
      </w:rPr>
      <w:fldChar w:fldCharType="separate"/>
    </w:r>
    <w:r w:rsidR="00A4103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date \@ "MMyy" \* Mergeformat </w:instrText>
    </w:r>
    <w:r>
      <w:rPr>
        <w:rFonts w:ascii="Helvetica-Narrow" w:hAnsi="Helvetica-Narrow"/>
        <w:sz w:val="16"/>
      </w:rPr>
      <w:fldChar w:fldCharType="separate"/>
    </w:r>
    <w:r w:rsidR="00A41038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A41038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-250825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53A3">
      <w:tab/>
    </w:r>
    <w:r w:rsidR="004B53A3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49" w:name="_GoBack"/>
    <w:bookmarkEnd w:id="49"/>
    <w:r w:rsidR="004B53A3">
      <w:tab/>
    </w:r>
    <w:r w:rsidR="004B53A3">
      <w:rPr>
        <w:rStyle w:val="PageNumber"/>
      </w:rPr>
      <w:fldChar w:fldCharType="begin"/>
    </w:r>
    <w:r w:rsidR="004B53A3">
      <w:rPr>
        <w:rStyle w:val="PageNumber"/>
      </w:rPr>
      <w:instrText xml:space="preserve"> PAGE </w:instrText>
    </w:r>
    <w:r w:rsidR="004B53A3">
      <w:rPr>
        <w:rStyle w:val="PageNumber"/>
      </w:rPr>
      <w:fldChar w:fldCharType="separate"/>
    </w:r>
    <w:r>
      <w:rPr>
        <w:rStyle w:val="PageNumber"/>
      </w:rPr>
      <w:t>2</w:t>
    </w:r>
    <w:r w:rsidR="004B53A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text"/>
      <w:tabs>
        <w:tab w:val="clear" w:pos="1530"/>
        <w:tab w:val="left" w:pos="720"/>
      </w:tabs>
    </w:pPr>
    <w:r>
      <w:t>©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A41038">
      <w:rPr>
        <w:noProof/>
      </w:rPr>
      <w:t>document31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4103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1038" w:rsidRDefault="00A41038">
      <w:r>
        <w:separator/>
      </w:r>
    </w:p>
  </w:footnote>
  <w:footnote w:type="continuationSeparator" w:id="0">
    <w:p w:rsidR="00A41038" w:rsidRDefault="00A410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"/>
      <w:widowControl/>
      <w:tabs>
        <w:tab w:val="clear" w:pos="4320"/>
        <w:tab w:val="clear" w:pos="8640"/>
        <w:tab w:val="right" w:pos="9360"/>
      </w:tabs>
    </w:pPr>
    <w:fldSimple w:instr="styleref H1 \* Mergeformat ">
      <w:r w:rsidR="00A41038">
        <w:rPr>
          <w:noProof/>
        </w:rPr>
        <w:t>Risk Analysis and Response Development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-odd"/>
      <w:widowControl/>
      <w:jc w:val="left"/>
    </w:pPr>
    <w:r>
      <w:tab/>
    </w:r>
    <w:fldSimple w:instr="styleref H1 \* Mergeformat ">
      <w:r w:rsidR="00A41038">
        <w:rPr>
          <w:noProof/>
        </w:rPr>
        <w:t>Risk Analysis and Response Development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1038" w:rsidRDefault="00A410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038"/>
    <w:rsid w:val="00033D97"/>
    <w:rsid w:val="000E44A3"/>
    <w:rsid w:val="001D2600"/>
    <w:rsid w:val="00257370"/>
    <w:rsid w:val="002C3501"/>
    <w:rsid w:val="003B239F"/>
    <w:rsid w:val="003E0E0C"/>
    <w:rsid w:val="004B53A3"/>
    <w:rsid w:val="00522B36"/>
    <w:rsid w:val="00545705"/>
    <w:rsid w:val="00572460"/>
    <w:rsid w:val="00765B55"/>
    <w:rsid w:val="007F0DA1"/>
    <w:rsid w:val="008A7072"/>
    <w:rsid w:val="008C7E6F"/>
    <w:rsid w:val="008F1033"/>
    <w:rsid w:val="00A41038"/>
    <w:rsid w:val="00B40CAB"/>
    <w:rsid w:val="00BA24BA"/>
    <w:rsid w:val="00CC2618"/>
    <w:rsid w:val="00D3673B"/>
    <w:rsid w:val="00D71069"/>
    <w:rsid w:val="00D76EED"/>
    <w:rsid w:val="00E10958"/>
    <w:rsid w:val="00E47D0F"/>
    <w:rsid w:val="00EE5FD6"/>
    <w:rsid w:val="00F25982"/>
    <w:rsid w:val="00F458F8"/>
    <w:rsid w:val="00F5177D"/>
    <w:rsid w:val="00FC0833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rsid w:val="00A410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rsid w:val="00A410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Risk%20Analysis%20and%20Response%20Develop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Analysis and Response Development</Template>
  <TotalTime>2</TotalTime>
  <Pages>2</Pages>
  <Words>239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2005-07-25T18:28:00Z</cp:lastPrinted>
  <dcterms:created xsi:type="dcterms:W3CDTF">2013-10-02T15:42:00Z</dcterms:created>
  <dcterms:modified xsi:type="dcterms:W3CDTF">2013-10-02T15:45:00Z</dcterms:modified>
</cp:coreProperties>
</file>