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520" w:rsidRDefault="00744520">
      <w:pPr>
        <w:pStyle w:val="H1"/>
      </w:pPr>
      <w:r>
        <w:t xml:space="preserve">Traceability </w:t>
      </w:r>
      <w:r w:rsidR="001759F6">
        <w:t>Matrix</w:t>
      </w:r>
      <w:r w:rsidR="001759F6" w:rsidRPr="00792F51">
        <w:t xml:space="preserve"> </w:t>
      </w:r>
      <w:r w:rsidR="00792F51">
        <w:t>(Basic)</w:t>
      </w:r>
    </w:p>
    <w:tbl>
      <w:tblPr>
        <w:tblW w:w="0" w:type="auto"/>
        <w:jc w:val="center"/>
        <w:tblInd w:w="-16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7"/>
        <w:gridCol w:w="3258"/>
        <w:gridCol w:w="3257"/>
        <w:gridCol w:w="3258"/>
      </w:tblGrid>
      <w:tr w:rsidR="00744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Project Name</w:t>
            </w:r>
          </w:p>
        </w:tc>
        <w:tc>
          <w:tcPr>
            <w:tcW w:w="3258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Project Ref</w:t>
            </w:r>
            <w:r w:rsidR="00311D12">
              <w:t>erence</w:t>
            </w:r>
            <w:r>
              <w:t xml:space="preserve"> N</w:t>
            </w:r>
            <w:r w:rsidR="00311D12">
              <w:t>umber</w:t>
            </w:r>
          </w:p>
        </w:tc>
        <w:tc>
          <w:tcPr>
            <w:tcW w:w="3257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Prepared By (print)</w:t>
            </w:r>
          </w:p>
        </w:tc>
        <w:tc>
          <w:tcPr>
            <w:tcW w:w="3258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Preparer’s Initials</w:t>
            </w:r>
          </w:p>
        </w:tc>
      </w:tr>
      <w:tr w:rsidR="00744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3258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325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3258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744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Customer</w:t>
            </w:r>
          </w:p>
        </w:tc>
        <w:tc>
          <w:tcPr>
            <w:tcW w:w="32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Contact</w:t>
            </w:r>
          </w:p>
        </w:tc>
        <w:tc>
          <w:tcPr>
            <w:tcW w:w="32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Contact’s Phone</w:t>
            </w:r>
            <w:r w:rsidR="00311D12">
              <w:t xml:space="preserve"> #</w:t>
            </w:r>
          </w:p>
        </w:tc>
        <w:tc>
          <w:tcPr>
            <w:tcW w:w="3258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Date Prepared</w:t>
            </w:r>
          </w:p>
        </w:tc>
      </w:tr>
      <w:tr w:rsidR="00744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32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32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258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6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</w:tbl>
    <w:p w:rsidR="00311D12" w:rsidRDefault="00311D12" w:rsidP="00311D12">
      <w:pPr>
        <w:pStyle w:val="space"/>
      </w:pPr>
    </w:p>
    <w:p w:rsidR="00311D12" w:rsidRDefault="00311D12" w:rsidP="00311D12">
      <w:pPr>
        <w:pStyle w:val="H2"/>
      </w:pPr>
      <w:r>
        <w:t>Column Definition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9"/>
        <w:gridCol w:w="12591"/>
      </w:tblGrid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311D12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2591" w:type="dxa"/>
          </w:tcPr>
          <w:p w:rsidR="00311D12" w:rsidRDefault="00311D12" w:rsidP="00B621BE">
            <w:pPr>
              <w:pStyle w:val="celltext"/>
              <w:ind w:left="0"/>
            </w:pPr>
            <w:r>
              <w:t xml:space="preserve">This is the unique identifier of every requirement. The identifier can signify groupings by type of requirement (global, functional, nonfunctional, or constraint). </w:t>
            </w:r>
          </w:p>
        </w:tc>
      </w:tr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311D12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2591" w:type="dxa"/>
          </w:tcPr>
          <w:p w:rsidR="00311D12" w:rsidRDefault="00311D12" w:rsidP="00B621BE">
            <w:pPr>
              <w:pStyle w:val="celltext"/>
              <w:ind w:left="0"/>
            </w:pPr>
            <w:r>
              <w:t xml:space="preserve">This provides a short name or title to the requirement and the location of the complete description or document.  </w:t>
            </w:r>
          </w:p>
        </w:tc>
      </w:tr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311D12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2591" w:type="dxa"/>
          </w:tcPr>
          <w:p w:rsidR="00311D12" w:rsidRDefault="00311D12" w:rsidP="00B621BE">
            <w:pPr>
              <w:pStyle w:val="celltext"/>
              <w:ind w:left="0"/>
            </w:pPr>
            <w:r>
              <w:t xml:space="preserve">Insert columns to identify additional sources/originators of requirements. Sources of requirements can include documents and conversations </w:t>
            </w:r>
            <w:r w:rsidR="00FA05E6">
              <w:t>that contain</w:t>
            </w:r>
            <w:r>
              <w:t xml:space="preserve"> key information prior to the project charter and project definition being created. </w:t>
            </w:r>
          </w:p>
        </w:tc>
      </w:tr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311D12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2591" w:type="dxa"/>
          </w:tcPr>
          <w:p w:rsidR="00311D12" w:rsidRDefault="00311D12" w:rsidP="00B621BE">
            <w:pPr>
              <w:pStyle w:val="celltext"/>
              <w:ind w:left="0"/>
            </w:pPr>
            <w:r>
              <w:t>This shows allocation of requirements to components.</w:t>
            </w:r>
          </w:p>
        </w:tc>
      </w:tr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311D12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12591" w:type="dxa"/>
          </w:tcPr>
          <w:p w:rsidR="00311D12" w:rsidRDefault="00311D12" w:rsidP="00B621BE">
            <w:pPr>
              <w:pStyle w:val="celltext"/>
              <w:ind w:left="0"/>
            </w:pPr>
            <w:r>
              <w:t>This identifies tests planned for each requirement.</w:t>
            </w:r>
          </w:p>
        </w:tc>
      </w:tr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311D12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12591" w:type="dxa"/>
          </w:tcPr>
          <w:p w:rsidR="00311D12" w:rsidRDefault="00311D12" w:rsidP="00B621BE">
            <w:pPr>
              <w:pStyle w:val="celltext"/>
              <w:ind w:left="0"/>
            </w:pPr>
            <w:r>
              <w:t>This provides comments on any of the areas documented.</w:t>
            </w:r>
          </w:p>
        </w:tc>
      </w:tr>
    </w:tbl>
    <w:p w:rsidR="00311D12" w:rsidRDefault="00311D12" w:rsidP="00311D12">
      <w:pPr>
        <w:pStyle w:val="celltext"/>
      </w:pPr>
      <w:r>
        <w:fldChar w:fldCharType="begin">
          <w:ffData>
            <w:name w:val="Text60"/>
            <w:enabled/>
            <w:calcOnExit w:val="0"/>
            <w:textInput/>
          </w:ffData>
        </w:fldChar>
      </w:r>
      <w:bookmarkStart w:id="7" w:name="Text60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7"/>
    </w:p>
    <w:p w:rsidR="00744520" w:rsidRDefault="00744520">
      <w:pPr>
        <w:pStyle w:val="space"/>
      </w:pPr>
    </w:p>
    <w:tbl>
      <w:tblPr>
        <w:tblW w:w="12960" w:type="dxa"/>
        <w:tblInd w:w="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170"/>
        <w:gridCol w:w="1170"/>
        <w:gridCol w:w="1170"/>
        <w:gridCol w:w="766"/>
        <w:gridCol w:w="766"/>
        <w:gridCol w:w="766"/>
        <w:gridCol w:w="766"/>
        <w:gridCol w:w="1618"/>
        <w:gridCol w:w="1888"/>
      </w:tblGrid>
      <w:tr w:rsidR="007445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1440" w:type="dxa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</w:t>
            </w:r>
          </w:p>
        </w:tc>
        <w:tc>
          <w:tcPr>
            <w:tcW w:w="3510" w:type="dxa"/>
            <w:gridSpan w:val="3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</w:t>
            </w:r>
          </w:p>
        </w:tc>
        <w:tc>
          <w:tcPr>
            <w:tcW w:w="3064" w:type="dxa"/>
            <w:gridSpan w:val="4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</w:t>
            </w:r>
          </w:p>
        </w:tc>
        <w:tc>
          <w:tcPr>
            <w:tcW w:w="1618" w:type="dxa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</w:t>
            </w:r>
          </w:p>
        </w:tc>
        <w:tc>
          <w:tcPr>
            <w:tcW w:w="1888" w:type="dxa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</w:t>
            </w:r>
          </w:p>
        </w:tc>
      </w:tr>
      <w:tr w:rsidR="007445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gridSpan w:val="2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Requirement</w:t>
            </w:r>
          </w:p>
        </w:tc>
        <w:tc>
          <w:tcPr>
            <w:tcW w:w="3510" w:type="dxa"/>
            <w:gridSpan w:val="3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Source</w:t>
            </w:r>
          </w:p>
        </w:tc>
        <w:tc>
          <w:tcPr>
            <w:tcW w:w="3064" w:type="dxa"/>
            <w:gridSpan w:val="4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Components</w:t>
            </w:r>
          </w:p>
        </w:tc>
        <w:tc>
          <w:tcPr>
            <w:tcW w:w="1618" w:type="dxa"/>
            <w:vMerge w:val="restart"/>
          </w:tcPr>
          <w:p w:rsidR="00744520" w:rsidRDefault="00744520">
            <w:pPr>
              <w:pStyle w:val="celltext"/>
              <w:spacing w:before="24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Test(s)</w:t>
            </w:r>
          </w:p>
        </w:tc>
        <w:tc>
          <w:tcPr>
            <w:tcW w:w="1888" w:type="dxa"/>
            <w:vMerge w:val="restart"/>
          </w:tcPr>
          <w:p w:rsidR="00744520" w:rsidRDefault="00744520">
            <w:pPr>
              <w:pStyle w:val="celltext"/>
              <w:spacing w:before="24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Notes</w:t>
            </w:r>
          </w:p>
        </w:tc>
      </w:tr>
      <w:tr w:rsidR="007445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  <w:t>Requirement</w:t>
            </w:r>
            <w:r>
              <w:rPr>
                <w:sz w:val="16"/>
              </w:rPr>
              <w:br/>
              <w:t>Identifier</w:t>
            </w:r>
          </w:p>
        </w:tc>
        <w:tc>
          <w:tcPr>
            <w:tcW w:w="1440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  <w:t>Name and Location</w:t>
            </w:r>
          </w:p>
        </w:tc>
        <w:tc>
          <w:tcPr>
            <w:tcW w:w="1170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  <w:t>Project Docs.</w:t>
            </w:r>
          </w:p>
        </w:tc>
        <w:tc>
          <w:tcPr>
            <w:tcW w:w="1170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  <w:t>Individuals/</w:t>
            </w:r>
            <w:r>
              <w:rPr>
                <w:sz w:val="16"/>
              </w:rPr>
              <w:br/>
              <w:t>Group</w:t>
            </w:r>
          </w:p>
        </w:tc>
        <w:tc>
          <w:tcPr>
            <w:tcW w:w="1170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  <w:t>Historical</w:t>
            </w:r>
            <w:r>
              <w:rPr>
                <w:sz w:val="16"/>
              </w:rPr>
              <w:br/>
              <w:t>Docs.</w:t>
            </w:r>
          </w:p>
        </w:tc>
        <w:tc>
          <w:tcPr>
            <w:tcW w:w="766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One</w:t>
            </w:r>
          </w:p>
        </w:tc>
        <w:tc>
          <w:tcPr>
            <w:tcW w:w="766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Two</w:t>
            </w:r>
          </w:p>
        </w:tc>
        <w:tc>
          <w:tcPr>
            <w:tcW w:w="766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Three</w:t>
            </w:r>
          </w:p>
        </w:tc>
        <w:tc>
          <w:tcPr>
            <w:tcW w:w="766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Four</w:t>
            </w:r>
          </w:p>
        </w:tc>
        <w:tc>
          <w:tcPr>
            <w:tcW w:w="1618" w:type="dxa"/>
            <w:vMerge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</w:p>
        </w:tc>
        <w:tc>
          <w:tcPr>
            <w:tcW w:w="1888" w:type="dxa"/>
            <w:vMerge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</w:p>
        </w:tc>
      </w:tr>
      <w:tr w:rsidR="00744520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8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9" w:name="Text13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9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0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1" w:name="Text21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1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2" w:name="Text25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2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13" w:name="Text29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3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14" w:name="Text33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4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15" w:name="Text37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5"/>
          </w:p>
        </w:tc>
        <w:tc>
          <w:tcPr>
            <w:tcW w:w="161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16" w:name="Text41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6"/>
          </w:p>
        </w:tc>
        <w:tc>
          <w:tcPr>
            <w:tcW w:w="188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17" w:name="Text42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7"/>
          </w:p>
        </w:tc>
      </w:tr>
      <w:tr w:rsidR="00744520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8" w:name="Text10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8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9" w:name="Text14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9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20" w:name="Text18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0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21" w:name="Text22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1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2" w:name="Text26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2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23" w:name="Text30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3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24" w:name="Text34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4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25" w:name="Text38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5"/>
          </w:p>
        </w:tc>
        <w:tc>
          <w:tcPr>
            <w:tcW w:w="161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26" w:name="Text43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6"/>
          </w:p>
        </w:tc>
        <w:tc>
          <w:tcPr>
            <w:tcW w:w="188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27" w:name="Text44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7"/>
          </w:p>
        </w:tc>
      </w:tr>
      <w:tr w:rsidR="00744520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28" w:name="Text11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8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29" w:name="Text15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9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30" w:name="Text19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0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31" w:name="Text23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1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32" w:name="Text27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2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33" w:name="Text31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3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34" w:name="Text35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4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35" w:name="Text39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5"/>
          </w:p>
        </w:tc>
        <w:tc>
          <w:tcPr>
            <w:tcW w:w="161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bookmarkStart w:id="36" w:name="Text45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6"/>
          </w:p>
        </w:tc>
        <w:tc>
          <w:tcPr>
            <w:tcW w:w="188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37" w:name="Text46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7"/>
          </w:p>
        </w:tc>
      </w:tr>
      <w:tr w:rsidR="00744520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38" w:name="Text12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8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39" w:name="Text16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9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40" w:name="Text20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0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41" w:name="Text24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1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42" w:name="Text28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2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43" w:name="Text32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3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44" w:name="Text36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4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45" w:name="Text40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5"/>
          </w:p>
        </w:tc>
        <w:tc>
          <w:tcPr>
            <w:tcW w:w="161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bookmarkStart w:id="46" w:name="Text47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6"/>
          </w:p>
        </w:tc>
        <w:tc>
          <w:tcPr>
            <w:tcW w:w="188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bookmarkStart w:id="47" w:name="Text48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7"/>
          </w:p>
        </w:tc>
      </w:tr>
      <w:tr w:rsidR="00744520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bookmarkStart w:id="48" w:name="Text49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8"/>
          </w:p>
        </w:tc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49" w:name="Text50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9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bookmarkStart w:id="50" w:name="Text51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0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bookmarkStart w:id="51" w:name="Text52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1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52" w:name="Text53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2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53" w:name="Text54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3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bookmarkStart w:id="54" w:name="Text55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4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bookmarkStart w:id="55" w:name="Text56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5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bookmarkStart w:id="56" w:name="Text57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6"/>
          </w:p>
        </w:tc>
        <w:tc>
          <w:tcPr>
            <w:tcW w:w="161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bookmarkStart w:id="57" w:name="Text58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7"/>
          </w:p>
        </w:tc>
        <w:tc>
          <w:tcPr>
            <w:tcW w:w="188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bookmarkStart w:id="58" w:name="Text59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8"/>
          </w:p>
        </w:tc>
      </w:tr>
    </w:tbl>
    <w:p w:rsidR="00744520" w:rsidRDefault="00744520">
      <w:pPr>
        <w:pStyle w:val="space"/>
      </w:pPr>
    </w:p>
    <w:p w:rsidR="00311D12" w:rsidRDefault="00311D12">
      <w:pPr>
        <w:rPr>
          <w:rFonts w:ascii="Times Roman" w:hAnsi="Times Roman"/>
          <w:b/>
          <w:sz w:val="20"/>
        </w:rPr>
      </w:pPr>
    </w:p>
    <w:sectPr w:rsidR="00311D12" w:rsidSect="003239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3980" w:rsidRDefault="00323980">
      <w:r>
        <w:separator/>
      </w:r>
    </w:p>
  </w:endnote>
  <w:endnote w:type="continuationSeparator" w:id="0">
    <w:p w:rsidR="00323980" w:rsidRDefault="00323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pfDingbats BT"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B55" w:rsidRDefault="00A31B55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323980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323980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B55" w:rsidRDefault="00323980">
    <w:pPr>
      <w:pStyle w:val="footertext"/>
      <w:tabs>
        <w:tab w:val="clear" w:pos="1530"/>
        <w:tab w:val="left" w:pos="720"/>
      </w:tabs>
    </w:pPr>
    <w:bookmarkStart w:id="59" w:name="_GoBack"/>
    <w:bookmarkEnd w:id="59"/>
    <w:r>
      <w:rPr>
        <w:noProof/>
      </w:rPr>
      <w:drawing>
        <wp:inline distT="0" distB="0" distL="0" distR="0">
          <wp:extent cx="676275" cy="495300"/>
          <wp:effectExtent l="0" t="0" r="9525" b="0"/>
          <wp:docPr id="11" name="Picture 11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20"/>
      </w:rPr>
      <w:t xml:space="preserve">                     © ESI International                     </w:t>
    </w:r>
    <w:hyperlink r:id="rId2" w:history="1">
      <w:r w:rsidRPr="003F6042">
        <w:rPr>
          <w:rStyle w:val="Hyperlink"/>
          <w:sz w:val="20"/>
        </w:rPr>
        <w:t>www.esi-intl.com</w:t>
      </w:r>
    </w:hyperlink>
    <w:r>
      <w:rPr>
        <w:sz w:val="20"/>
      </w:rPr>
      <w:t xml:space="preserve">                  </w:t>
    </w:r>
    <w:r w:rsidRPr="00323980">
      <w:rPr>
        <w:sz w:val="20"/>
      </w:rPr>
      <w:t>(888) 374-8884</w:t>
    </w:r>
    <w:r>
      <w:rPr>
        <w:sz w:val="20"/>
      </w:rPr>
      <w:t xml:space="preserve">             </w:t>
    </w:r>
    <w:r w:rsidR="00A31B55">
      <w:tab/>
    </w:r>
    <w:r w:rsidR="00A31B55">
      <w:rPr>
        <w:rStyle w:val="PageNumber"/>
      </w:rPr>
      <w:fldChar w:fldCharType="begin"/>
    </w:r>
    <w:r w:rsidR="00A31B55">
      <w:rPr>
        <w:rStyle w:val="PageNumber"/>
      </w:rPr>
      <w:instrText xml:space="preserve"> PAGE </w:instrText>
    </w:r>
    <w:r w:rsidR="00A31B55">
      <w:rPr>
        <w:rStyle w:val="PageNumber"/>
      </w:rPr>
      <w:fldChar w:fldCharType="separate"/>
    </w:r>
    <w:r>
      <w:rPr>
        <w:rStyle w:val="PageNumber"/>
        <w:noProof/>
      </w:rPr>
      <w:t>1</w:t>
    </w:r>
    <w:r w:rsidR="00A31B55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B55" w:rsidRDefault="00A31B55" w:rsidP="000A4BB4">
    <w:pPr>
      <w:pStyle w:val="footertext"/>
      <w:tabs>
        <w:tab w:val="clear" w:pos="1530"/>
        <w:tab w:val="clear" w:pos="9360"/>
        <w:tab w:val="left" w:pos="720"/>
        <w:tab w:val="right" w:pos="12960"/>
      </w:tabs>
    </w:pPr>
    <w:r>
      <w:t>© 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323980">
      <w:rPr>
        <w:noProof/>
      </w:rPr>
      <w:t>document3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2398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3980" w:rsidRDefault="00323980">
      <w:r>
        <w:separator/>
      </w:r>
    </w:p>
  </w:footnote>
  <w:footnote w:type="continuationSeparator" w:id="0">
    <w:p w:rsidR="00323980" w:rsidRDefault="003239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B55" w:rsidRDefault="00A31B55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323980">
        <w:rPr>
          <w:noProof/>
        </w:rPr>
        <w:t>Traceability Matrix (Basic)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B55" w:rsidRDefault="00A31B55">
    <w:pPr>
      <w:pStyle w:val="Header-odd"/>
      <w:jc w:val="left"/>
    </w:pPr>
    <w:r>
      <w:tab/>
    </w:r>
    <w:fldSimple w:instr=" STYLEREF H1 \* MERGEFORMAT ">
      <w:r w:rsidR="00323980">
        <w:rPr>
          <w:noProof/>
        </w:rPr>
        <w:t>Traceability Matrix (Basic)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3980" w:rsidRDefault="0032398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10C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8607927"/>
    <w:multiLevelType w:val="singleLevel"/>
    <w:tmpl w:val="2EDAC31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>
    <w:nsid w:val="0E0B64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E160FF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2A4560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9297B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CB1614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FAE098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3BD47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8B60175"/>
    <w:multiLevelType w:val="singleLevel"/>
    <w:tmpl w:val="4A5E69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C4349A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34880D1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3C4A2565"/>
    <w:multiLevelType w:val="singleLevel"/>
    <w:tmpl w:val="BFE2BBD4"/>
    <w:lvl w:ilvl="0">
      <w:start w:val="1"/>
      <w:numFmt w:val="bullet"/>
      <w:pStyle w:val="celltextB2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3">
    <w:nsid w:val="411805D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42C134B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44E558D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585F6DA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591A740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667A1568"/>
    <w:multiLevelType w:val="singleLevel"/>
    <w:tmpl w:val="4C8CF3C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ZapfDingbats BT" w:hAnsi="ZapfDingbats BT" w:hint="default"/>
        <w:sz w:val="16"/>
      </w:rPr>
    </w:lvl>
  </w:abstractNum>
  <w:abstractNum w:abstractNumId="19">
    <w:nsid w:val="7097220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71907CF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78B16D2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7BFD654B"/>
    <w:multiLevelType w:val="singleLevel"/>
    <w:tmpl w:val="D3CA626E"/>
    <w:lvl w:ilvl="0">
      <w:start w:val="1"/>
      <w:numFmt w:val="bullet"/>
      <w:pStyle w:val="celltextB1"/>
      <w:lvlText w:val=""/>
      <w:lvlJc w:val="left"/>
      <w:pPr>
        <w:tabs>
          <w:tab w:val="num" w:pos="360"/>
        </w:tabs>
        <w:ind w:left="360" w:hanging="360"/>
      </w:pPr>
      <w:rPr>
        <w:rFonts w:ascii="ZapfDingbats BT" w:hAnsi="ZapfDingbats BT" w:hint="default"/>
        <w:sz w:val="12"/>
      </w:rPr>
    </w:lvl>
  </w:abstractNum>
  <w:abstractNum w:abstractNumId="23">
    <w:nsid w:val="7F693E5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9"/>
  </w:num>
  <w:num w:numId="2">
    <w:abstractNumId w:val="3"/>
  </w:num>
  <w:num w:numId="3">
    <w:abstractNumId w:val="7"/>
  </w:num>
  <w:num w:numId="4">
    <w:abstractNumId w:val="15"/>
  </w:num>
  <w:num w:numId="5">
    <w:abstractNumId w:val="11"/>
  </w:num>
  <w:num w:numId="6">
    <w:abstractNumId w:val="10"/>
  </w:num>
  <w:num w:numId="7">
    <w:abstractNumId w:val="21"/>
  </w:num>
  <w:num w:numId="8">
    <w:abstractNumId w:val="14"/>
  </w:num>
  <w:num w:numId="9">
    <w:abstractNumId w:val="20"/>
  </w:num>
  <w:num w:numId="10">
    <w:abstractNumId w:val="9"/>
  </w:num>
  <w:num w:numId="11">
    <w:abstractNumId w:val="1"/>
  </w:num>
  <w:num w:numId="12">
    <w:abstractNumId w:val="12"/>
  </w:num>
  <w:num w:numId="13">
    <w:abstractNumId w:val="18"/>
  </w:num>
  <w:num w:numId="14">
    <w:abstractNumId w:val="22"/>
  </w:num>
  <w:num w:numId="15">
    <w:abstractNumId w:val="22"/>
  </w:num>
  <w:num w:numId="16">
    <w:abstractNumId w:val="6"/>
  </w:num>
  <w:num w:numId="17">
    <w:abstractNumId w:val="23"/>
  </w:num>
  <w:num w:numId="18">
    <w:abstractNumId w:val="13"/>
  </w:num>
  <w:num w:numId="19">
    <w:abstractNumId w:val="16"/>
  </w:num>
  <w:num w:numId="20">
    <w:abstractNumId w:val="0"/>
  </w:num>
  <w:num w:numId="21">
    <w:abstractNumId w:val="2"/>
  </w:num>
  <w:num w:numId="22">
    <w:abstractNumId w:val="17"/>
  </w:num>
  <w:num w:numId="23">
    <w:abstractNumId w:val="5"/>
  </w:num>
  <w:num w:numId="24">
    <w:abstractNumId w:val="8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980"/>
    <w:rsid w:val="00042C5B"/>
    <w:rsid w:val="000658AE"/>
    <w:rsid w:val="000A4BB4"/>
    <w:rsid w:val="000E639A"/>
    <w:rsid w:val="001235F3"/>
    <w:rsid w:val="001759F6"/>
    <w:rsid w:val="00175AED"/>
    <w:rsid w:val="002956F3"/>
    <w:rsid w:val="00311D12"/>
    <w:rsid w:val="00323980"/>
    <w:rsid w:val="00391B48"/>
    <w:rsid w:val="0041013A"/>
    <w:rsid w:val="00464D0E"/>
    <w:rsid w:val="004B0B2B"/>
    <w:rsid w:val="00591302"/>
    <w:rsid w:val="006C275B"/>
    <w:rsid w:val="00744520"/>
    <w:rsid w:val="00792F51"/>
    <w:rsid w:val="00893B21"/>
    <w:rsid w:val="00950632"/>
    <w:rsid w:val="0097320E"/>
    <w:rsid w:val="00A22DF9"/>
    <w:rsid w:val="00A308A5"/>
    <w:rsid w:val="00A31B55"/>
    <w:rsid w:val="00A45E11"/>
    <w:rsid w:val="00B53722"/>
    <w:rsid w:val="00B621BE"/>
    <w:rsid w:val="00BB1914"/>
    <w:rsid w:val="00E061A5"/>
    <w:rsid w:val="00E71AEF"/>
    <w:rsid w:val="00E91782"/>
    <w:rsid w:val="00ED089F"/>
    <w:rsid w:val="00ED49F7"/>
    <w:rsid w:val="00F97930"/>
    <w:rsid w:val="00FA05E6"/>
    <w:rsid w:val="00FF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BodyText">
    <w:name w:val="Body Text"/>
    <w:basedOn w:val="Normal"/>
    <w:rPr>
      <w:rFonts w:ascii="Arial" w:hAnsi="Arial"/>
      <w:b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elltextB1">
    <w:name w:val="cell_text B1"/>
    <w:basedOn w:val="celltext"/>
    <w:pPr>
      <w:numPr>
        <w:numId w:val="14"/>
      </w:numPr>
    </w:pPr>
    <w:rPr>
      <w:rFonts w:ascii="Times New Roman" w:hAnsi="Times New Roman"/>
    </w:rPr>
  </w:style>
  <w:style w:type="paragraph" w:customStyle="1" w:styleId="celltextB2">
    <w:name w:val="cell_text B2"/>
    <w:basedOn w:val="celltextB1"/>
    <w:pPr>
      <w:numPr>
        <w:numId w:val="12"/>
      </w:numPr>
      <w:tabs>
        <w:tab w:val="clear" w:pos="360"/>
        <w:tab w:val="num" w:pos="722"/>
      </w:tabs>
      <w:ind w:left="749" w:hanging="389"/>
    </w:pPr>
  </w:style>
  <w:style w:type="paragraph" w:styleId="BodyText2">
    <w:name w:val="Body Text 2"/>
    <w:basedOn w:val="Normal"/>
    <w:rPr>
      <w:rFonts w:ascii="Arial" w:hAnsi="Arial"/>
    </w:rPr>
  </w:style>
  <w:style w:type="paragraph" w:styleId="BalloonText">
    <w:name w:val="Balloon Text"/>
    <w:basedOn w:val="Normal"/>
    <w:semiHidden/>
    <w:rsid w:val="001759F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32398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BodyText">
    <w:name w:val="Body Text"/>
    <w:basedOn w:val="Normal"/>
    <w:rPr>
      <w:rFonts w:ascii="Arial" w:hAnsi="Arial"/>
      <w:b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elltextB1">
    <w:name w:val="cell_text B1"/>
    <w:basedOn w:val="celltext"/>
    <w:pPr>
      <w:numPr>
        <w:numId w:val="14"/>
      </w:numPr>
    </w:pPr>
    <w:rPr>
      <w:rFonts w:ascii="Times New Roman" w:hAnsi="Times New Roman"/>
    </w:rPr>
  </w:style>
  <w:style w:type="paragraph" w:customStyle="1" w:styleId="celltextB2">
    <w:name w:val="cell_text B2"/>
    <w:basedOn w:val="celltextB1"/>
    <w:pPr>
      <w:numPr>
        <w:numId w:val="12"/>
      </w:numPr>
      <w:tabs>
        <w:tab w:val="clear" w:pos="360"/>
        <w:tab w:val="num" w:pos="722"/>
      </w:tabs>
      <w:ind w:left="749" w:hanging="389"/>
    </w:pPr>
  </w:style>
  <w:style w:type="paragraph" w:styleId="BodyText2">
    <w:name w:val="Body Text 2"/>
    <w:basedOn w:val="Normal"/>
    <w:rPr>
      <w:rFonts w:ascii="Arial" w:hAnsi="Arial"/>
    </w:rPr>
  </w:style>
  <w:style w:type="paragraph" w:styleId="BalloonText">
    <w:name w:val="Balloon Text"/>
    <w:basedOn w:val="Normal"/>
    <w:semiHidden/>
    <w:rsid w:val="001759F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3239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Managing%20IT%20Projects\Traceability%20Matrix%20(Basic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Traceability Matrix (Basic)</Template>
  <TotalTime>6</TotalTime>
  <Pages>1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2340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Rachel Behrle</dc:creator>
  <cp:lastModifiedBy>Rachel Behrle</cp:lastModifiedBy>
  <cp:revision>1</cp:revision>
  <cp:lastPrinted>2008-06-30T19:21:00Z</cp:lastPrinted>
  <dcterms:created xsi:type="dcterms:W3CDTF">2013-10-03T12:18:00Z</dcterms:created>
  <dcterms:modified xsi:type="dcterms:W3CDTF">2013-10-03T12:27:00Z</dcterms:modified>
</cp:coreProperties>
</file>