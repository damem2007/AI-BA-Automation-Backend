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282" w:rsidRDefault="002F4EC0">
      <w:pPr>
        <w:pStyle w:val="H1"/>
      </w:pPr>
      <w:r>
        <w:t>Lessons Learned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Project Ref</w:t>
            </w:r>
            <w:r w:rsidR="00B41E1B">
              <w:t>erence</w:t>
            </w:r>
            <w:r>
              <w:t xml:space="preserve"> N</w:t>
            </w:r>
            <w:r w:rsidR="00B41E1B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Preparer’s Initials</w:t>
            </w:r>
          </w:p>
        </w:tc>
      </w:tr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Contact’s Phone</w:t>
            </w:r>
            <w:r w:rsidR="00B41E1B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Date Prepared</w:t>
            </w:r>
          </w:p>
        </w:tc>
      </w:tr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space"/>
      </w:pPr>
    </w:p>
    <w:p w:rsidR="00677282" w:rsidRDefault="00677282">
      <w:pPr>
        <w:pStyle w:val="formhead9pt"/>
      </w:pPr>
      <w:r>
        <w:t>Summary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bookmarkStart w:id="1" w:name="Exec_Summ"/>
            <w:r>
              <w:t>Project Background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Learning Highlights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Recommendations Summary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</w:pPr>
      <w:bookmarkStart w:id="2" w:name="Tech_Perf"/>
      <w:bookmarkEnd w:id="1"/>
      <w:r>
        <w:t>Technical Review</w:t>
      </w:r>
    </w:p>
    <w:tbl>
      <w:tblPr>
        <w:tblW w:w="9490" w:type="dxa"/>
        <w:jc w:val="center"/>
        <w:tblLayout w:type="fixed"/>
        <w:tblLook w:val="0000" w:firstRow="0" w:lastRow="0" w:firstColumn="0" w:lastColumn="0" w:noHBand="0" w:noVBand="0"/>
      </w:tblPr>
      <w:tblGrid>
        <w:gridCol w:w="9490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65"/>
          <w:jc w:val="center"/>
        </w:trPr>
        <w:tc>
          <w:tcPr>
            <w:tcW w:w="94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  <w:keepNext/>
      </w:pPr>
      <w:bookmarkStart w:id="3" w:name="Adm_Perf"/>
      <w:bookmarkEnd w:id="2"/>
      <w:r>
        <w:lastRenderedPageBreak/>
        <w:t>Administrative review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keepNext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</w:pPr>
      <w:bookmarkStart w:id="4" w:name="Cont_Mgmt"/>
      <w:bookmarkEnd w:id="3"/>
      <w:r>
        <w:t>contract management review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  <w:ind w:left="-634"/>
      </w:pPr>
      <w:bookmarkStart w:id="5" w:name="Risk_Mgmt"/>
      <w:bookmarkEnd w:id="4"/>
    </w:p>
    <w:p w:rsidR="00677282" w:rsidRDefault="00677282">
      <w:pPr>
        <w:pStyle w:val="formhead9pt"/>
      </w:pPr>
      <w:r>
        <w:br w:type="page"/>
      </w:r>
      <w:r>
        <w:lastRenderedPageBreak/>
        <w:t>risk management review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</w:pPr>
      <w:bookmarkStart w:id="6" w:name="Fin_Mgmt"/>
      <w:bookmarkEnd w:id="5"/>
      <w:r>
        <w:t>Financial Management review</w:t>
      </w:r>
    </w:p>
    <w:tbl>
      <w:tblPr>
        <w:tblW w:w="9522" w:type="dxa"/>
        <w:jc w:val="center"/>
        <w:tblLayout w:type="fixed"/>
        <w:tblLook w:val="0000" w:firstRow="0" w:lastRow="0" w:firstColumn="0" w:lastColumn="0" w:noHBand="0" w:noVBand="0"/>
      </w:tblPr>
      <w:tblGrid>
        <w:gridCol w:w="9522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  <w:pageBreakBefore/>
      </w:pPr>
      <w:bookmarkStart w:id="7" w:name="Rel_Mgmt"/>
      <w:bookmarkEnd w:id="6"/>
      <w:r>
        <w:lastRenderedPageBreak/>
        <w:t>customer Relationship Management</w:t>
      </w:r>
    </w:p>
    <w:tbl>
      <w:tblPr>
        <w:tblW w:w="9468" w:type="dxa"/>
        <w:jc w:val="center"/>
        <w:tblLayout w:type="fixed"/>
        <w:tblLook w:val="0000" w:firstRow="0" w:lastRow="0" w:firstColumn="0" w:lastColumn="0" w:noHBand="0" w:noVBand="0"/>
      </w:tblPr>
      <w:tblGrid>
        <w:gridCol w:w="9468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bookmarkEnd w:id="7"/>
    <w:p w:rsidR="00677282" w:rsidRDefault="00677282">
      <w:pPr>
        <w:pStyle w:val="formhead9pt"/>
      </w:pPr>
      <w:r>
        <w:t>Team Relationship Management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esinormal"/>
      </w:pPr>
    </w:p>
    <w:sectPr w:rsidR="00677282" w:rsidSect="007E0D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DA8" w:rsidRDefault="007E0DA8">
      <w:r>
        <w:separator/>
      </w:r>
    </w:p>
  </w:endnote>
  <w:endnote w:type="continuationSeparator" w:id="0">
    <w:p w:rsidR="007E0DA8" w:rsidRDefault="007E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677282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7E0DA8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7E0DA8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7E0DA8">
    <w:pPr>
      <w:pStyle w:val="footertext"/>
      <w:tabs>
        <w:tab w:val="clear" w:pos="1530"/>
        <w:tab w:val="left" w:pos="720"/>
      </w:tabs>
    </w:pPr>
    <w:bookmarkStart w:id="8" w:name="_GoBack"/>
    <w:bookmarkEnd w:id="8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-668655</wp:posOffset>
          </wp:positionH>
          <wp:positionV relativeFrom="paragraph">
            <wp:posOffset>-232410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7282">
      <w:tab/>
    </w:r>
    <w:r w:rsidR="00677282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677282">
      <w:tab/>
    </w:r>
    <w:r w:rsidR="00677282">
      <w:rPr>
        <w:rStyle w:val="PageNumber"/>
      </w:rPr>
      <w:fldChar w:fldCharType="begin"/>
    </w:r>
    <w:r w:rsidR="00677282">
      <w:rPr>
        <w:rStyle w:val="PageNumber"/>
      </w:rPr>
      <w:instrText xml:space="preserve"> PAGE </w:instrText>
    </w:r>
    <w:r w:rsidR="00677282">
      <w:rPr>
        <w:rStyle w:val="PageNumber"/>
      </w:rPr>
      <w:fldChar w:fldCharType="separate"/>
    </w:r>
    <w:r>
      <w:rPr>
        <w:rStyle w:val="PageNumber"/>
        <w:noProof/>
      </w:rPr>
      <w:t>2</w:t>
    </w:r>
    <w:r w:rsidR="00677282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677282">
    <w:pPr>
      <w:pStyle w:val="footertext"/>
      <w:tabs>
        <w:tab w:val="clear" w:pos="1530"/>
        <w:tab w:val="left" w:pos="720"/>
      </w:tabs>
    </w:pPr>
    <w:r>
      <w:t xml:space="preserve">© </w:t>
    </w:r>
    <w:r w:rsidR="00B41E1B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7E0DA8">
      <w:rPr>
        <w:noProof/>
      </w:rPr>
      <w:t>document100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E0DA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DA8" w:rsidRDefault="007E0DA8">
      <w:r>
        <w:separator/>
      </w:r>
    </w:p>
  </w:footnote>
  <w:footnote w:type="continuationSeparator" w:id="0">
    <w:p w:rsidR="007E0DA8" w:rsidRDefault="007E0D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677282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7E0DA8">
        <w:rPr>
          <w:noProof/>
        </w:rPr>
        <w:t>Lessons Learned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677282">
    <w:pPr>
      <w:pStyle w:val="Header-odd"/>
      <w:jc w:val="left"/>
    </w:pPr>
    <w:r>
      <w:tab/>
    </w:r>
    <w:fldSimple w:instr=" STYLEREF H1 \* MERGEFORMAT ">
      <w:r w:rsidR="007E0DA8">
        <w:rPr>
          <w:noProof/>
        </w:rPr>
        <w:t>Lessons Learned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0DA8" w:rsidRDefault="007E0D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7610C"/>
    <w:multiLevelType w:val="hybridMultilevel"/>
    <w:tmpl w:val="802A331A"/>
    <w:lvl w:ilvl="0" w:tplc="C0587EB2">
      <w:start w:val="1"/>
      <w:numFmt w:val="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353927"/>
    <w:multiLevelType w:val="hybridMultilevel"/>
    <w:tmpl w:val="802A331A"/>
    <w:lvl w:ilvl="0" w:tplc="1C66E1BA">
      <w:start w:val="1"/>
      <w:numFmt w:val="bullet"/>
      <w:lvlText w:val="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75F0E53"/>
    <w:multiLevelType w:val="hybridMultilevel"/>
    <w:tmpl w:val="CA9E8F66"/>
    <w:lvl w:ilvl="0" w:tplc="E104F09C">
      <w:start w:val="1"/>
      <w:numFmt w:val="bullet"/>
      <w:pStyle w:val="Text-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DA8"/>
    <w:rsid w:val="002141B2"/>
    <w:rsid w:val="002F4EC0"/>
    <w:rsid w:val="00677282"/>
    <w:rsid w:val="006C691D"/>
    <w:rsid w:val="00726FE5"/>
    <w:rsid w:val="007E0DA8"/>
    <w:rsid w:val="007E3BCF"/>
    <w:rsid w:val="008E689A"/>
    <w:rsid w:val="00940D23"/>
    <w:rsid w:val="00A43AE4"/>
    <w:rsid w:val="00B27984"/>
    <w:rsid w:val="00B41E1B"/>
    <w:rsid w:val="00C6705D"/>
    <w:rsid w:val="00CE3058"/>
    <w:rsid w:val="00E52F77"/>
    <w:rsid w:val="00E7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paragraph" w:customStyle="1" w:styleId="checklist2line">
    <w:name w:val="checklist 2line"/>
    <w:basedOn w:val="Normal"/>
    <w:pPr>
      <w:overflowPunct w:val="0"/>
      <w:autoSpaceDE w:val="0"/>
      <w:autoSpaceDN w:val="0"/>
      <w:adjustRightInd w:val="0"/>
      <w:spacing w:before="24" w:after="24"/>
      <w:ind w:left="7"/>
      <w:textAlignment w:val="baseline"/>
    </w:pPr>
    <w:rPr>
      <w:rFonts w:ascii="Helvetica" w:hAnsi="Helvetica"/>
      <w:sz w:val="18"/>
    </w:rPr>
  </w:style>
  <w:style w:type="character" w:styleId="Hyperlink">
    <w:name w:val="Hyperlink"/>
    <w:rsid w:val="007E0DA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paragraph" w:customStyle="1" w:styleId="checklist2line">
    <w:name w:val="checklist 2line"/>
    <w:basedOn w:val="Normal"/>
    <w:pPr>
      <w:overflowPunct w:val="0"/>
      <w:autoSpaceDE w:val="0"/>
      <w:autoSpaceDN w:val="0"/>
      <w:adjustRightInd w:val="0"/>
      <w:spacing w:before="24" w:after="24"/>
      <w:ind w:left="7"/>
      <w:textAlignment w:val="baseline"/>
    </w:pPr>
    <w:rPr>
      <w:rFonts w:ascii="Helvetica" w:hAnsi="Helvetica"/>
      <w:sz w:val="18"/>
    </w:rPr>
  </w:style>
  <w:style w:type="character" w:styleId="Hyperlink">
    <w:name w:val="Hyperlink"/>
    <w:rsid w:val="007E0D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Scheduling%20and%20Cost%20Control\Lessons%20Learne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Lessons Learned</Template>
  <TotalTime>1</TotalTime>
  <Pages>4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2003-12-23T12:54:00Z</cp:lastPrinted>
  <dcterms:created xsi:type="dcterms:W3CDTF">2013-10-02T20:15:00Z</dcterms:created>
  <dcterms:modified xsi:type="dcterms:W3CDTF">2013-10-02T20:16:00Z</dcterms:modified>
</cp:coreProperties>
</file>