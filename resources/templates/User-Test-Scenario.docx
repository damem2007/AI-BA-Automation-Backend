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B93" w:rsidRDefault="00296DF0">
      <w:pPr>
        <w:pStyle w:val="H1"/>
      </w:pPr>
      <w:r>
        <w:t xml:space="preserve">User </w:t>
      </w:r>
      <w:r w:rsidR="000F27AA">
        <w:t xml:space="preserve">Test </w:t>
      </w:r>
      <w:r w:rsidR="00C44402">
        <w:t>Scenario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Project Ref</w:t>
            </w:r>
            <w:r w:rsidR="004C133E">
              <w:t>erence</w:t>
            </w:r>
            <w:r>
              <w:t xml:space="preserve"> N</w:t>
            </w:r>
            <w:r w:rsidR="004C133E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Preparer’s Initials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Contact’s Phone</w:t>
            </w:r>
            <w:r w:rsidR="004C133E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D2B93" w:rsidRDefault="009D2B93">
            <w:pPr>
              <w:pStyle w:val="cellhead"/>
            </w:pPr>
            <w:r>
              <w:t>Date Prepared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D2B93" w:rsidRDefault="009D2B9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9D2B93" w:rsidRDefault="009D2B93">
      <w:pPr>
        <w:pStyle w:val="space"/>
      </w:pPr>
    </w:p>
    <w:p w:rsidR="009D2B93" w:rsidRDefault="009D2B93">
      <w:pPr>
        <w:pStyle w:val="space"/>
      </w:pPr>
    </w:p>
    <w:tbl>
      <w:tblPr>
        <w:tblW w:w="945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53"/>
      </w:tblGrid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AE1CC4">
            <w:pPr>
              <w:pStyle w:val="tblhd"/>
            </w:pPr>
            <w:r>
              <w:t xml:space="preserve">Test </w:t>
            </w:r>
            <w:r w:rsidR="00812FF9">
              <w:t>Scenario</w:t>
            </w:r>
            <w:r>
              <w:t xml:space="preserve"> Title</w:t>
            </w:r>
            <w:r w:rsidR="009D2B93">
              <w:t>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bottom w:val="single" w:sz="6" w:space="0" w:color="auto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1"/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AE1CC4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Precondition</w:t>
            </w:r>
            <w:r w:rsidR="009D2B93">
              <w:rPr>
                <w:b/>
              </w:rPr>
              <w:t>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bottom w:val="single" w:sz="6" w:space="0" w:color="auto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AE1CC4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Postcondition</w:t>
            </w:r>
            <w:r w:rsidR="009D2B93">
              <w:rPr>
                <w:b/>
              </w:rPr>
              <w:t>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bottom w:val="single" w:sz="6" w:space="0" w:color="auto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9D2B93" w:rsidRDefault="00812FF9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Main Test Scenario</w:t>
            </w:r>
            <w:r w:rsidR="009D2B93">
              <w:rPr>
                <w:b/>
              </w:rPr>
              <w:t>:</w:t>
            </w:r>
          </w:p>
        </w:tc>
      </w:tr>
      <w:tr w:rsidR="009D2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</w:tcBorders>
          </w:tcPr>
          <w:p w:rsidR="009D2B93" w:rsidRDefault="009D2B9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E1C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53" w:type="dxa"/>
            <w:tcBorders>
              <w:bottom w:val="nil"/>
            </w:tcBorders>
            <w:shd w:val="clear" w:color="auto" w:fill="FFFF99"/>
          </w:tcPr>
          <w:p w:rsidR="00AE1CC4" w:rsidRDefault="00812FF9" w:rsidP="00E85183">
            <w:pPr>
              <w:pStyle w:val="tbltxt"/>
              <w:tabs>
                <w:tab w:val="right" w:leader="underscore" w:pos="9407"/>
              </w:tabs>
              <w:rPr>
                <w:b/>
              </w:rPr>
            </w:pPr>
            <w:r>
              <w:rPr>
                <w:b/>
              </w:rPr>
              <w:t>Test Alternates/Exceptions</w:t>
            </w:r>
            <w:r w:rsidR="00AE1CC4">
              <w:rPr>
                <w:b/>
              </w:rPr>
              <w:t>:</w:t>
            </w:r>
          </w:p>
        </w:tc>
      </w:tr>
      <w:tr w:rsidR="00AE1C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/>
          <w:jc w:val="center"/>
        </w:trPr>
        <w:tc>
          <w:tcPr>
            <w:tcW w:w="94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1CC4" w:rsidRDefault="00AE1CC4" w:rsidP="00AE1CC4">
            <w:pPr>
              <w:pStyle w:val="tbltxt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 </w:t>
            </w:r>
            <w:r>
              <w:rPr>
                <w:b/>
              </w:rPr>
              <w:t> </w:t>
            </w:r>
            <w:r>
              <w:rPr>
                <w:b/>
              </w:rPr>
              <w:t> </w:t>
            </w:r>
            <w:r>
              <w:rPr>
                <w:b/>
              </w:rPr>
              <w:t> </w:t>
            </w:r>
            <w:r>
              <w:rPr>
                <w:b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:rsidR="009D2B93" w:rsidRDefault="009D2B93">
      <w:pPr>
        <w:pStyle w:val="space"/>
      </w:pPr>
    </w:p>
    <w:sectPr w:rsidR="009D2B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EEC" w:rsidRDefault="00092EEC">
      <w:r>
        <w:separator/>
      </w:r>
    </w:p>
  </w:endnote>
  <w:endnote w:type="continuationSeparator" w:id="0">
    <w:p w:rsidR="00092EEC" w:rsidRDefault="0009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Omeg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2CF" w:rsidRDefault="003242CF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092EEC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092EEC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2CF" w:rsidRDefault="003242CF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092EEC">
      <w:rPr>
        <w:noProof/>
      </w:rPr>
      <w:t>document114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2CF" w:rsidRDefault="00092EEC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-233045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42CF">
      <w:tab/>
    </w:r>
    <w:r w:rsidR="003242CF">
      <w:tab/>
    </w:r>
    <w:r>
      <w:rPr>
        <w:noProof/>
      </w:rPr>
      <w:t xml:space="preserve">     </w:t>
    </w:r>
    <w:bookmarkStart w:id="2" w:name="_GoBack"/>
    <w:bookmarkEnd w:id="2"/>
    <w:r w:rsidRPr="00D81AE9">
      <w:fldChar w:fldCharType="begin"/>
    </w:r>
    <w:r w:rsidRPr="00D81AE9">
      <w:instrText xml:space="preserve"> HYPERLINK "http://www.esi-intl.com" </w:instrText>
    </w:r>
    <w:r w:rsidRPr="00D81AE9">
      <w:fldChar w:fldCharType="separate"/>
    </w:r>
    <w:r w:rsidRPr="00D81AE9">
      <w:rPr>
        <w:rStyle w:val="Hyperlink"/>
        <w:sz w:val="20"/>
      </w:rPr>
      <w:t>www.esi-intl.com</w:t>
    </w:r>
    <w:r w:rsidRPr="00D81AE9">
      <w:rPr>
        <w:rStyle w:val="Hyperlink"/>
        <w:sz w:val="20"/>
      </w:rPr>
      <w:fldChar w:fldCharType="end"/>
    </w:r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3242CF">
      <w:tab/>
    </w:r>
    <w:r w:rsidR="003242CF">
      <w:rPr>
        <w:rStyle w:val="PageNumber"/>
      </w:rPr>
      <w:fldChar w:fldCharType="begin"/>
    </w:r>
    <w:r w:rsidR="003242CF">
      <w:rPr>
        <w:rStyle w:val="PageNumber"/>
      </w:rPr>
      <w:instrText xml:space="preserve"> PAGE </w:instrText>
    </w:r>
    <w:r w:rsidR="003242CF">
      <w:rPr>
        <w:rStyle w:val="PageNumber"/>
      </w:rPr>
      <w:fldChar w:fldCharType="separate"/>
    </w:r>
    <w:r>
      <w:rPr>
        <w:rStyle w:val="PageNumber"/>
        <w:noProof/>
      </w:rPr>
      <w:t>1</w:t>
    </w:r>
    <w:r w:rsidR="003242C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EEC" w:rsidRDefault="00092EEC">
      <w:r>
        <w:separator/>
      </w:r>
    </w:p>
  </w:footnote>
  <w:footnote w:type="continuationSeparator" w:id="0">
    <w:p w:rsidR="00092EEC" w:rsidRDefault="00092E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2CF" w:rsidRDefault="003242CF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092EEC">
        <w:rPr>
          <w:noProof/>
        </w:rPr>
        <w:t>User Test Scenario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2CF" w:rsidRDefault="003242CF">
    <w:pPr>
      <w:pStyle w:val="Header-odd"/>
      <w:jc w:val="left"/>
    </w:pPr>
    <w:r>
      <w:tab/>
    </w:r>
    <w:fldSimple w:instr=" STYLEREF H1 \* MERGEFORMAT ">
      <w:r w:rsidR="00092EEC">
        <w:rPr>
          <w:noProof/>
        </w:rPr>
        <w:t>User Test Scenario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EEC" w:rsidRDefault="00092E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EEC"/>
    <w:rsid w:val="00067A55"/>
    <w:rsid w:val="00092EEC"/>
    <w:rsid w:val="000F27AA"/>
    <w:rsid w:val="000F4272"/>
    <w:rsid w:val="001124E4"/>
    <w:rsid w:val="00133A9C"/>
    <w:rsid w:val="00200AE9"/>
    <w:rsid w:val="00296DF0"/>
    <w:rsid w:val="002A3C65"/>
    <w:rsid w:val="003242CF"/>
    <w:rsid w:val="00486547"/>
    <w:rsid w:val="00492743"/>
    <w:rsid w:val="004A514F"/>
    <w:rsid w:val="004C133E"/>
    <w:rsid w:val="005920A6"/>
    <w:rsid w:val="005A440C"/>
    <w:rsid w:val="006D046E"/>
    <w:rsid w:val="007268AA"/>
    <w:rsid w:val="00812FF9"/>
    <w:rsid w:val="009D2B93"/>
    <w:rsid w:val="00AE1CC4"/>
    <w:rsid w:val="00C44402"/>
    <w:rsid w:val="00D52273"/>
    <w:rsid w:val="00E14F7B"/>
    <w:rsid w:val="00E85183"/>
    <w:rsid w:val="00F76306"/>
    <w:rsid w:val="00F82C3D"/>
    <w:rsid w:val="00FB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1CC4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bullet1tight">
    <w:name w:val="bullet1 tight"/>
    <w:basedOn w:val="Normal"/>
    <w:rsid w:val="00AE1CC4"/>
    <w:pPr>
      <w:numPr>
        <w:numId w:val="3"/>
      </w:numPr>
    </w:pPr>
    <w:rPr>
      <w:rFonts w:ascii="CG Omega" w:hAnsi="CG Omega"/>
      <w:sz w:val="22"/>
      <w:lang w:val="en-GB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table" w:styleId="TableGrid">
    <w:name w:val="Table Grid"/>
    <w:basedOn w:val="TableNormal"/>
    <w:rsid w:val="00AE1CC4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92EE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1CC4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bullet1tight">
    <w:name w:val="bullet1 tight"/>
    <w:basedOn w:val="Normal"/>
    <w:rsid w:val="00AE1CC4"/>
    <w:pPr>
      <w:numPr>
        <w:numId w:val="3"/>
      </w:numPr>
    </w:pPr>
    <w:rPr>
      <w:rFonts w:ascii="CG Omega" w:hAnsi="CG Omega"/>
      <w:sz w:val="22"/>
      <w:lang w:val="en-GB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table" w:styleId="TableGrid">
    <w:name w:val="Table Grid"/>
    <w:basedOn w:val="TableNormal"/>
    <w:rsid w:val="00AE1CC4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92E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Testing%20Techniques%20for%20Tracing%20and%20Validating%20Requirements\User%20Test%20Scenari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 Test Scenario</Template>
  <TotalTime>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2001-03-20T19:22:00Z</cp:lastPrinted>
  <dcterms:created xsi:type="dcterms:W3CDTF">2013-10-02T20:41:00Z</dcterms:created>
  <dcterms:modified xsi:type="dcterms:W3CDTF">2013-10-02T20:42:00Z</dcterms:modified>
</cp:coreProperties>
</file>