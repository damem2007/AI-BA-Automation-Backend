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2E34" w:rsidRDefault="00F32E34">
      <w:pPr>
        <w:pStyle w:val="H1"/>
      </w:pPr>
      <w:r>
        <w:t>Market Report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>Project Ref</w:t>
            </w:r>
            <w:r w:rsidR="00A31535">
              <w:t>erence Number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>Preparer’s Initials</w:t>
            </w:r>
          </w:p>
        </w:tc>
      </w:tr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>Contact’s Phone</w:t>
            </w:r>
            <w:r w:rsidR="00A31535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>Date Prepared</w:t>
            </w:r>
          </w:p>
        </w:tc>
      </w:tr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E772DF" w:rsidRDefault="00E772DF">
      <w:pPr>
        <w:pStyle w:val="space"/>
      </w:pPr>
    </w:p>
    <w:p w:rsidR="00F32E34" w:rsidRDefault="00F32E34">
      <w:pPr>
        <w:pStyle w:val="H2"/>
      </w:pPr>
      <w:r>
        <w:t>1.0 Background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 xml:space="preserve">Provide a brief summary of the acquisition history including any relevant facts leading up to the needs determination. </w:t>
            </w:r>
          </w:p>
        </w:tc>
      </w:tr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</w:tr>
    </w:tbl>
    <w:p w:rsidR="00F32E34" w:rsidRDefault="00F32E34">
      <w:pPr>
        <w:pStyle w:val="space"/>
      </w:pPr>
    </w:p>
    <w:p w:rsidR="00F32E34" w:rsidRDefault="00F32E34">
      <w:pPr>
        <w:pStyle w:val="H2"/>
      </w:pPr>
      <w:r>
        <w:t>2.0 Requirements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>Briefly list all requirements</w:t>
            </w:r>
            <w:r w:rsidR="000F36E1">
              <w:t xml:space="preserve"> that have been identified.</w:t>
            </w:r>
          </w:p>
        </w:tc>
      </w:tr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9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</w:tbl>
    <w:p w:rsidR="00F32E34" w:rsidRDefault="00F32E34">
      <w:pPr>
        <w:pStyle w:val="space"/>
      </w:pPr>
    </w:p>
    <w:p w:rsidR="00F32E34" w:rsidRDefault="00F32E34">
      <w:pPr>
        <w:pStyle w:val="H2"/>
      </w:pPr>
      <w:r>
        <w:t>3.0 Schedule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>Note any known dates or timelines for the acquisition.</w:t>
            </w:r>
          </w:p>
        </w:tc>
      </w:tr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0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</w:tr>
    </w:tbl>
    <w:p w:rsidR="00F32E34" w:rsidRDefault="00F32E34">
      <w:pPr>
        <w:pStyle w:val="space"/>
      </w:pPr>
    </w:p>
    <w:p w:rsidR="00F32E34" w:rsidRDefault="00F32E34">
      <w:pPr>
        <w:pStyle w:val="H2"/>
      </w:pPr>
      <w:r>
        <w:t>4.0 Potential Suppliers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>Note any commercial providers o</w:t>
            </w:r>
            <w:r w:rsidR="000F36E1">
              <w:t>f the requirements listed above.</w:t>
            </w:r>
          </w:p>
        </w:tc>
      </w:tr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1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</w:tr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 xml:space="preserve">Note any agencies known </w:t>
            </w:r>
            <w:r w:rsidR="000F36E1">
              <w:t>with similar needs or contracts.</w:t>
            </w:r>
          </w:p>
        </w:tc>
      </w:tr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2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2"/>
          </w:p>
        </w:tc>
      </w:tr>
    </w:tbl>
    <w:p w:rsidR="00F32E34" w:rsidRDefault="00F32E34">
      <w:pPr>
        <w:pStyle w:val="space"/>
      </w:pPr>
    </w:p>
    <w:p w:rsidR="00F32E34" w:rsidRDefault="00F32E34">
      <w:pPr>
        <w:pStyle w:val="H2"/>
      </w:pPr>
      <w:r>
        <w:lastRenderedPageBreak/>
        <w:t>5.0 Distinguishing Characteristics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>Note any distinguishing characteristic discovered concerning the requirement.</w:t>
            </w:r>
            <w:r w:rsidR="000F36E1">
              <w:t xml:space="preserve"> </w:t>
            </w:r>
            <w:r>
              <w:t xml:space="preserve"> Are any aspects of the requirement able to be obtained commercially? Are any noncommercial? </w:t>
            </w:r>
            <w:r w:rsidR="000F36E1">
              <w:t xml:space="preserve"> </w:t>
            </w:r>
            <w:r>
              <w:t>Are any aspects likely to be key differentiators among proposals received?</w:t>
            </w:r>
          </w:p>
        </w:tc>
      </w:tr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3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</w:tr>
    </w:tbl>
    <w:p w:rsidR="00F32E34" w:rsidRDefault="00F32E34">
      <w:pPr>
        <w:pStyle w:val="space"/>
      </w:pPr>
    </w:p>
    <w:p w:rsidR="00F32E34" w:rsidRDefault="00F32E34">
      <w:pPr>
        <w:pStyle w:val="H2"/>
      </w:pPr>
      <w:r>
        <w:t>6.0 Market Analysis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 xml:space="preserve">Synthesize your market research findings. </w:t>
            </w:r>
            <w:r w:rsidR="000F36E1">
              <w:t xml:space="preserve"> </w:t>
            </w:r>
            <w:r>
              <w:t>What have you learned about the requirement that will affect the structure, schedule, or cost of the acquisition?</w:t>
            </w:r>
          </w:p>
        </w:tc>
      </w:tr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4" w:name="Text1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</w:tr>
    </w:tbl>
    <w:p w:rsidR="00F32E34" w:rsidRDefault="00F32E34">
      <w:pPr>
        <w:pStyle w:val="space"/>
      </w:pPr>
    </w:p>
    <w:p w:rsidR="00F32E34" w:rsidRDefault="00F32E34">
      <w:pPr>
        <w:pStyle w:val="H2"/>
      </w:pPr>
      <w:r>
        <w:t>7.0 Customary Commercial Terms and Conditions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 xml:space="preserve">Are there any customary terms and conditions that are standard in the industry for the requirement? </w:t>
            </w:r>
            <w:r w:rsidR="000F36E1">
              <w:t xml:space="preserve"> </w:t>
            </w:r>
            <w:r>
              <w:t>These may include payment terms, delivery, acceptance of offer, performance, acceptance/rejection of services or goods, and warranty information.</w:t>
            </w:r>
          </w:p>
        </w:tc>
      </w:tr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5" w:name="Text1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</w:tr>
    </w:tbl>
    <w:p w:rsidR="00F32E34" w:rsidRDefault="00F32E34">
      <w:pPr>
        <w:pStyle w:val="space"/>
      </w:pPr>
    </w:p>
    <w:p w:rsidR="00F32E34" w:rsidRDefault="00F32E34">
      <w:pPr>
        <w:pStyle w:val="H2"/>
      </w:pPr>
      <w:r>
        <w:t>8.0 Market Price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 xml:space="preserve">If the market is competitive, is the market price for your requirement easily determined? </w:t>
            </w:r>
            <w:r w:rsidR="000F36E1">
              <w:t xml:space="preserve"> </w:t>
            </w:r>
            <w:r>
              <w:t>If not, are there other indicators you will be able to use to estimate cost?</w:t>
            </w:r>
          </w:p>
        </w:tc>
      </w:tr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6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</w:tr>
    </w:tbl>
    <w:p w:rsidR="00F32E34" w:rsidRDefault="00F32E34">
      <w:pPr>
        <w:pStyle w:val="space"/>
      </w:pPr>
    </w:p>
    <w:p w:rsidR="00F32E34" w:rsidRDefault="00F32E34">
      <w:pPr>
        <w:pStyle w:val="H2"/>
      </w:pPr>
      <w:r>
        <w:t>9.0 Trends in Supply and Demand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>Are there any trends to be noted that may affect availability of services or supplies?</w:t>
            </w:r>
          </w:p>
        </w:tc>
      </w:tr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7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7"/>
          </w:p>
        </w:tc>
      </w:tr>
    </w:tbl>
    <w:p w:rsidR="00F32E34" w:rsidRDefault="00F32E34">
      <w:pPr>
        <w:pStyle w:val="space"/>
      </w:pPr>
    </w:p>
    <w:p w:rsidR="00F32E34" w:rsidRDefault="00F32E34">
      <w:pPr>
        <w:pStyle w:val="H2"/>
      </w:pPr>
      <w:r>
        <w:t>10.0 Quality Concerns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>Are there any quality concerns to be noted?</w:t>
            </w:r>
          </w:p>
        </w:tc>
      </w:tr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8" w:name="Text1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8"/>
          </w:p>
        </w:tc>
      </w:tr>
    </w:tbl>
    <w:p w:rsidR="00F32E34" w:rsidRDefault="00F32E34">
      <w:pPr>
        <w:pStyle w:val="space"/>
      </w:pPr>
    </w:p>
    <w:p w:rsidR="00F32E34" w:rsidRDefault="00F32E34">
      <w:pPr>
        <w:pStyle w:val="H2"/>
      </w:pPr>
      <w:r>
        <w:lastRenderedPageBreak/>
        <w:t>11.0 Acquisition History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>Note any information gained from similar contracts investigated.</w:t>
            </w:r>
          </w:p>
        </w:tc>
      </w:tr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9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</w:tr>
    </w:tbl>
    <w:p w:rsidR="00F32E34" w:rsidRDefault="00F32E34">
      <w:pPr>
        <w:pStyle w:val="space"/>
      </w:pPr>
    </w:p>
    <w:p w:rsidR="00F32E34" w:rsidRDefault="00F32E34">
      <w:pPr>
        <w:pStyle w:val="H2"/>
      </w:pPr>
      <w:r>
        <w:t>12.0 Attachments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F32E34" w:rsidRDefault="00F32E34">
            <w:pPr>
              <w:pStyle w:val="cellhead"/>
            </w:pPr>
            <w:r>
              <w:t>Note any attachments included in your report.</w:t>
            </w:r>
          </w:p>
        </w:tc>
      </w:tr>
      <w:tr w:rsidR="00F32E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2E34" w:rsidRDefault="00E772DF">
            <w:pPr>
              <w:pStyle w:val="celltext"/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20" w:name="Text2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0"/>
          </w:p>
        </w:tc>
      </w:tr>
    </w:tbl>
    <w:p w:rsidR="00F32E34" w:rsidRDefault="00F32E34">
      <w:pPr>
        <w:pStyle w:val="space"/>
      </w:pPr>
    </w:p>
    <w:p w:rsidR="00F32E34" w:rsidRDefault="00F32E34">
      <w:pPr>
        <w:pStyle w:val="space"/>
      </w:pPr>
    </w:p>
    <w:sectPr w:rsidR="00F32E34" w:rsidSect="005E1E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1E50" w:rsidRDefault="005E1E50">
      <w:r>
        <w:separator/>
      </w:r>
    </w:p>
  </w:endnote>
  <w:endnote w:type="continuationSeparator" w:id="0">
    <w:p w:rsidR="005E1E50" w:rsidRDefault="005E1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45E4" w:rsidRDefault="005445E4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5E1E50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5E1E50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45E4" w:rsidRDefault="005E1E50" w:rsidP="00E772DF">
    <w:pPr>
      <w:pStyle w:val="footertext"/>
      <w:tabs>
        <w:tab w:val="clear" w:pos="1530"/>
        <w:tab w:val="left" w:pos="720"/>
      </w:tabs>
    </w:pPr>
    <w:bookmarkStart w:id="21" w:name="_GoBack"/>
    <w:bookmarkEnd w:id="21"/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-628650</wp:posOffset>
          </wp:positionH>
          <wp:positionV relativeFrom="paragraph">
            <wp:posOffset>-190500</wp:posOffset>
          </wp:positionV>
          <wp:extent cx="876300" cy="647700"/>
          <wp:effectExtent l="0" t="0" r="0" b="0"/>
          <wp:wrapSquare wrapText="bothSides"/>
          <wp:docPr id="2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445E4">
      <w:tab/>
    </w:r>
    <w:r w:rsidR="005445E4">
      <w:tab/>
    </w:r>
    <w:hyperlink r:id="rId2" w:history="1">
      <w:r w:rsidRPr="00B73C12">
        <w:rPr>
          <w:rStyle w:val="Hyperlink"/>
          <w:sz w:val="20"/>
        </w:rPr>
        <w:t>www.esi-intl.com</w:t>
      </w:r>
    </w:hyperlink>
    <w:r w:rsidRPr="00B73C12">
      <w:rPr>
        <w:sz w:val="20"/>
      </w:rPr>
      <w:t xml:space="preserve">          (888) 374-8884             </w:t>
    </w:r>
    <w:r w:rsidRPr="00B73C12">
      <w:rPr>
        <w:rFonts w:cs="Helvetica"/>
        <w:sz w:val="20"/>
      </w:rPr>
      <w:t>©</w:t>
    </w:r>
    <w:r w:rsidRPr="00B73C12">
      <w:rPr>
        <w:sz w:val="20"/>
      </w:rPr>
      <w:t>ESI International</w:t>
    </w:r>
    <w:r w:rsidR="005445E4">
      <w:tab/>
    </w:r>
    <w:r w:rsidR="005445E4">
      <w:rPr>
        <w:rStyle w:val="PageNumber"/>
      </w:rPr>
      <w:fldChar w:fldCharType="begin"/>
    </w:r>
    <w:r w:rsidR="005445E4">
      <w:rPr>
        <w:rStyle w:val="PageNumber"/>
      </w:rPr>
      <w:instrText xml:space="preserve"> PAGE </w:instrText>
    </w:r>
    <w:r w:rsidR="005445E4">
      <w:rPr>
        <w:rStyle w:val="PageNumber"/>
      </w:rPr>
      <w:fldChar w:fldCharType="separate"/>
    </w:r>
    <w:r>
      <w:rPr>
        <w:rStyle w:val="PageNumber"/>
        <w:noProof/>
      </w:rPr>
      <w:t>2</w:t>
    </w:r>
    <w:r w:rsidR="005445E4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45E4" w:rsidRDefault="005445E4" w:rsidP="00E772DF">
    <w:pPr>
      <w:pStyle w:val="footertext"/>
      <w:tabs>
        <w:tab w:val="clear" w:pos="1530"/>
        <w:tab w:val="left" w:pos="720"/>
      </w:tabs>
    </w:pPr>
    <w:r>
      <w:t xml:space="preserve">© </w:t>
    </w:r>
    <w:r w:rsidR="00A31535">
      <w:t>ESI</w:t>
    </w:r>
    <w:r>
      <w:tab/>
    </w:r>
    <w:r>
      <w:tab/>
    </w:r>
    <w:r w:rsidRPr="008E0B6C">
      <w:rPr>
        <w:snapToGrid w:val="0"/>
      </w:rPr>
      <w:fldChar w:fldCharType="begin"/>
    </w:r>
    <w:r w:rsidRPr="008E0B6C"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E1E50">
      <w:rPr>
        <w:noProof/>
        <w:snapToGrid w:val="0"/>
      </w:rPr>
      <w:t>Document9</w:t>
    </w:r>
    <w:r w:rsidRPr="008E0B6C">
      <w:rPr>
        <w:snapToGrid w:val="0"/>
      </w:rP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E1E5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1E50" w:rsidRDefault="005E1E50">
      <w:r>
        <w:separator/>
      </w:r>
    </w:p>
  </w:footnote>
  <w:footnote w:type="continuationSeparator" w:id="0">
    <w:p w:rsidR="005E1E50" w:rsidRDefault="005E1E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45E4" w:rsidRDefault="005445E4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5E1E50">
        <w:rPr>
          <w:noProof/>
        </w:rPr>
        <w:t>Market Report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45E4" w:rsidRDefault="005445E4">
    <w:pPr>
      <w:pStyle w:val="Header-odd"/>
      <w:jc w:val="left"/>
    </w:pPr>
    <w:r>
      <w:tab/>
    </w:r>
    <w:fldSimple w:instr=" STYLEREF H1 \* MERGEFORMAT ">
      <w:r w:rsidR="005E1E50">
        <w:rPr>
          <w:noProof/>
        </w:rPr>
        <w:t>Market Report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1E50" w:rsidRDefault="005E1E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1E50"/>
    <w:rsid w:val="000F36E1"/>
    <w:rsid w:val="001C3D67"/>
    <w:rsid w:val="00340877"/>
    <w:rsid w:val="00406CD8"/>
    <w:rsid w:val="005445E4"/>
    <w:rsid w:val="005E1E50"/>
    <w:rsid w:val="007F07B4"/>
    <w:rsid w:val="00886ACC"/>
    <w:rsid w:val="008E0B6C"/>
    <w:rsid w:val="00A31535"/>
    <w:rsid w:val="00AA21E0"/>
    <w:rsid w:val="00AC03BD"/>
    <w:rsid w:val="00B64287"/>
    <w:rsid w:val="00C64402"/>
    <w:rsid w:val="00CA5DBC"/>
    <w:rsid w:val="00E772DF"/>
    <w:rsid w:val="00F3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5E1E50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5E1E50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erformance-Based%20Acquisition%20Preparing%20Work%20Statements\Market%20Repor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Market Report</Template>
  <TotalTime>0</TotalTime>
  <Pages>3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2298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2003-09-11T19:13:00Z</cp:lastPrinted>
  <dcterms:created xsi:type="dcterms:W3CDTF">2013-10-01T17:14:00Z</dcterms:created>
  <dcterms:modified xsi:type="dcterms:W3CDTF">2013-10-01T17:15:00Z</dcterms:modified>
</cp:coreProperties>
</file>