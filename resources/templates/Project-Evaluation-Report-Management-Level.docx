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57C" w:rsidRDefault="001852E3">
      <w:pPr>
        <w:pStyle w:val="H1"/>
      </w:pPr>
      <w:r>
        <w:t xml:space="preserve">Project </w:t>
      </w:r>
      <w:r w:rsidR="008D757C">
        <w:t>Evaluation Report—Management Level</w:t>
      </w:r>
    </w:p>
    <w:tbl>
      <w:tblPr>
        <w:tblW w:w="939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Project Ref</w:t>
            </w:r>
            <w:r w:rsidR="001852E3">
              <w:t>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Preparer’s Initials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Contact’s Phone</w:t>
            </w:r>
            <w:r w:rsidR="001852E3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Date Prepared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1852E3" w:rsidRDefault="001852E3"/>
    <w:tbl>
      <w:tblPr>
        <w:tblW w:w="939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90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Project Manager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8D757C" w:rsidRDefault="008D757C">
      <w:pPr>
        <w:pStyle w:val="space"/>
      </w:pPr>
    </w:p>
    <w:p w:rsidR="008D757C" w:rsidRDefault="008D757C">
      <w:pPr>
        <w:pStyle w:val="H2"/>
      </w:pPr>
      <w:r>
        <w:t>Highlights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9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Comments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</w:tbl>
    <w:p w:rsidR="008D757C" w:rsidRDefault="008D757C">
      <w:pPr>
        <w:pStyle w:val="space"/>
      </w:pPr>
    </w:p>
    <w:p w:rsidR="008D757C" w:rsidRDefault="008D757C">
      <w:pPr>
        <w:pStyle w:val="H2"/>
      </w:pPr>
      <w:r>
        <w:t>Cost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Comments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</w:tbl>
    <w:p w:rsidR="008D757C" w:rsidRDefault="008D757C">
      <w:pPr>
        <w:pStyle w:val="space"/>
      </w:pPr>
    </w:p>
    <w:p w:rsidR="008D757C" w:rsidRDefault="008D757C">
      <w:pPr>
        <w:pStyle w:val="H2"/>
      </w:pPr>
      <w:r>
        <w:t>Schedule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Comments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0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</w:tbl>
    <w:p w:rsidR="008D757C" w:rsidRDefault="008D757C">
      <w:pPr>
        <w:pStyle w:val="space"/>
      </w:pPr>
    </w:p>
    <w:p w:rsidR="008D757C" w:rsidRDefault="008D757C">
      <w:pPr>
        <w:pStyle w:val="H2"/>
      </w:pPr>
      <w:r>
        <w:lastRenderedPageBreak/>
        <w:t>Quality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Comments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</w:tr>
    </w:tbl>
    <w:p w:rsidR="008D757C" w:rsidRDefault="008D757C">
      <w:pPr>
        <w:pStyle w:val="space"/>
      </w:pPr>
    </w:p>
    <w:p w:rsidR="008D757C" w:rsidRDefault="008D757C">
      <w:pPr>
        <w:pStyle w:val="H2"/>
      </w:pPr>
      <w:r>
        <w:t>Issues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Comments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2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</w:tr>
    </w:tbl>
    <w:p w:rsidR="008D757C" w:rsidRDefault="008D757C">
      <w:pPr>
        <w:pStyle w:val="space"/>
      </w:pPr>
    </w:p>
    <w:p w:rsidR="008D757C" w:rsidRDefault="008D757C">
      <w:pPr>
        <w:pStyle w:val="H2"/>
      </w:pPr>
      <w:r>
        <w:t>Plan Changes Implemented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Comments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3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</w:tbl>
    <w:p w:rsidR="008D757C" w:rsidRDefault="008D757C">
      <w:pPr>
        <w:pStyle w:val="space"/>
      </w:pPr>
    </w:p>
    <w:p w:rsidR="008D757C" w:rsidRDefault="008D757C">
      <w:pPr>
        <w:pStyle w:val="H2"/>
      </w:pPr>
      <w:r>
        <w:t>Plan Changes Outstanding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9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8D757C" w:rsidRDefault="008D757C">
            <w:pPr>
              <w:pStyle w:val="cellhead"/>
            </w:pPr>
            <w:r>
              <w:t>Comments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4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</w:tr>
    </w:tbl>
    <w:p w:rsidR="008D757C" w:rsidRDefault="008D757C">
      <w:pPr>
        <w:pStyle w:val="space"/>
      </w:pPr>
    </w:p>
    <w:p w:rsidR="008D757C" w:rsidRDefault="008D757C">
      <w:pPr>
        <w:pStyle w:val="H2"/>
      </w:pPr>
      <w:r>
        <w:t>Attachments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9"/>
      </w:tblGrid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head"/>
            </w:pPr>
            <w:r>
              <w:t>1.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5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head"/>
            </w:pPr>
            <w:r>
              <w:t>2.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6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head"/>
            </w:pPr>
            <w:r>
              <w:t>3.</w:t>
            </w:r>
          </w:p>
        </w:tc>
      </w:tr>
      <w:tr w:rsidR="008D7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757C" w:rsidRDefault="008D757C">
            <w:pPr>
              <w:pStyle w:val="celltex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7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</w:tbl>
    <w:p w:rsidR="008D757C" w:rsidRDefault="008D757C">
      <w:pPr>
        <w:pStyle w:val="space"/>
      </w:pPr>
    </w:p>
    <w:sectPr w:rsidR="008D757C" w:rsidSect="000B7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7155" w:rsidRDefault="000B7155">
      <w:r>
        <w:separator/>
      </w:r>
    </w:p>
  </w:endnote>
  <w:endnote w:type="continuationSeparator" w:id="0">
    <w:p w:rsidR="000B7155" w:rsidRDefault="000B7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57C" w:rsidRDefault="008D757C">
    <w:pPr>
      <w:pStyle w:val="footertext"/>
    </w:pPr>
    <w:r>
      <w:t>© ESI  September 2001</w:t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0B7155">
      <w:rPr>
        <w:noProof/>
      </w:rPr>
      <w:t>document24</w:t>
    </w:r>
    <w:r>
      <w:fldChar w:fldCharType="end"/>
    </w:r>
    <w:r>
      <w:tab/>
    </w:r>
    <w:r>
      <w:rPr>
        <w:rStyle w:val="PageNumber"/>
        <w:noProof/>
      </w:rPr>
      <w:t>I1</w:t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57C" w:rsidRDefault="000B7155">
    <w:pPr>
      <w:pStyle w:val="footertext"/>
      <w:tabs>
        <w:tab w:val="clear" w:pos="1530"/>
        <w:tab w:val="left" w:pos="720"/>
      </w:tabs>
    </w:pPr>
    <w:bookmarkStart w:id="18" w:name="_GoBack"/>
    <w:bookmarkEnd w:id="18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-203835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757C">
      <w:tab/>
    </w:r>
    <w:r w:rsidR="008D757C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8D757C">
      <w:tab/>
    </w:r>
    <w:r w:rsidR="008D757C">
      <w:rPr>
        <w:rStyle w:val="PageNumber"/>
      </w:rPr>
      <w:fldChar w:fldCharType="begin"/>
    </w:r>
    <w:r w:rsidR="008D757C">
      <w:rPr>
        <w:rStyle w:val="PageNumber"/>
      </w:rPr>
      <w:instrText xml:space="preserve"> PAGE </w:instrText>
    </w:r>
    <w:r w:rsidR="008D757C">
      <w:rPr>
        <w:rStyle w:val="PageNumber"/>
      </w:rPr>
      <w:fldChar w:fldCharType="separate"/>
    </w:r>
    <w:r>
      <w:rPr>
        <w:rStyle w:val="PageNumber"/>
        <w:noProof/>
      </w:rPr>
      <w:t>2</w:t>
    </w:r>
    <w:r w:rsidR="008D757C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57C" w:rsidRDefault="008D757C">
    <w:pPr>
      <w:pStyle w:val="footertext"/>
      <w:tabs>
        <w:tab w:val="clear" w:pos="1530"/>
        <w:tab w:val="left" w:pos="720"/>
      </w:tabs>
    </w:pPr>
    <w:r>
      <w:t xml:space="preserve">© </w:t>
    </w:r>
    <w:r w:rsidR="001852E3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0B7155">
      <w:rPr>
        <w:noProof/>
      </w:rPr>
      <w:t>document24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B7155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7155" w:rsidRDefault="000B7155">
      <w:r>
        <w:separator/>
      </w:r>
    </w:p>
  </w:footnote>
  <w:footnote w:type="continuationSeparator" w:id="0">
    <w:p w:rsidR="000B7155" w:rsidRDefault="000B71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57C" w:rsidRDefault="008D757C">
    <w:pPr>
      <w:pStyle w:val="Header-odd"/>
      <w:jc w:val="left"/>
    </w:pPr>
    <w:r>
      <w:tab/>
    </w:r>
    <w:fldSimple w:instr=" STYLEREF H1 \* MERGEFORMAT ">
      <w:r w:rsidR="000B7155">
        <w:rPr>
          <w:noProof/>
        </w:rPr>
        <w:t>Project Evaluation Report—Management Level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57C" w:rsidRDefault="008D757C">
    <w:pPr>
      <w:pStyle w:val="Header-odd"/>
      <w:jc w:val="left"/>
    </w:pPr>
    <w:r>
      <w:tab/>
    </w:r>
    <w:fldSimple w:instr=" STYLEREF H1 \* MERGEFORMAT ">
      <w:r w:rsidR="000B7155">
        <w:rPr>
          <w:noProof/>
        </w:rPr>
        <w:t>Project Evaluation Report—Management Level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7155" w:rsidRDefault="000B71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155"/>
    <w:rsid w:val="000B7155"/>
    <w:rsid w:val="001852E3"/>
    <w:rsid w:val="001B15F9"/>
    <w:rsid w:val="003077D6"/>
    <w:rsid w:val="0054401E"/>
    <w:rsid w:val="00726C22"/>
    <w:rsid w:val="008D757C"/>
    <w:rsid w:val="00A51F3B"/>
    <w:rsid w:val="00AD1F07"/>
    <w:rsid w:val="00BB3A96"/>
    <w:rsid w:val="00C804F8"/>
    <w:rsid w:val="00CC4FF5"/>
    <w:rsid w:val="00D32516"/>
    <w:rsid w:val="00D60F41"/>
    <w:rsid w:val="00F6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0B715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0B71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Project%20Evaluation%20Report-Management%20Leve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Evaluation Report-Management Level</Template>
  <TotalTime>0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2001-02-07T22:23:00Z</cp:lastPrinted>
  <dcterms:created xsi:type="dcterms:W3CDTF">2013-10-02T15:33:00Z</dcterms:created>
  <dcterms:modified xsi:type="dcterms:W3CDTF">2013-10-02T15:33:00Z</dcterms:modified>
</cp:coreProperties>
</file>