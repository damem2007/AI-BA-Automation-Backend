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5A6" w:rsidRDefault="006635A6">
      <w:pPr>
        <w:pStyle w:val="H1"/>
      </w:pPr>
      <w:r>
        <w:t xml:space="preserve">Requirements </w:t>
      </w:r>
      <w:r w:rsidR="0005349A">
        <w:t>Dictionary</w:t>
      </w:r>
      <w:r w:rsidR="00E56B15">
        <w:t xml:space="preserve"> Template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Project Ref</w:t>
            </w:r>
            <w:r w:rsidR="009A479D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Preparer’s Initials</w:t>
            </w:r>
          </w:p>
        </w:tc>
      </w:tr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Contact’s Phone</w:t>
            </w:r>
            <w:r w:rsidR="009A479D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635A6" w:rsidRDefault="006635A6">
            <w:pPr>
              <w:pStyle w:val="cellhead"/>
            </w:pPr>
            <w:r>
              <w:t>Date Prepared</w:t>
            </w:r>
          </w:p>
        </w:tc>
      </w:tr>
      <w:tr w:rsidR="0066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635A6" w:rsidRDefault="006635A6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6635A6" w:rsidRDefault="006635A6">
      <w:pPr>
        <w:pStyle w:val="space"/>
        <w:rPr>
          <w:lang w:val="fr-FR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24"/>
        <w:gridCol w:w="36"/>
        <w:gridCol w:w="1242"/>
        <w:gridCol w:w="432"/>
        <w:gridCol w:w="666"/>
        <w:gridCol w:w="950"/>
        <w:gridCol w:w="1840"/>
        <w:gridCol w:w="770"/>
        <w:gridCol w:w="450"/>
        <w:gridCol w:w="1750"/>
      </w:tblGrid>
      <w:tr w:rsidR="006635A6">
        <w:tblPrEx>
          <w:tblCellMar>
            <w:top w:w="0" w:type="dxa"/>
            <w:bottom w:w="0" w:type="dxa"/>
          </w:tblCellMar>
        </w:tblPrEx>
        <w:trPr>
          <w:cantSplit/>
          <w:trHeight w:val="75"/>
        </w:trPr>
        <w:tc>
          <w:tcPr>
            <w:tcW w:w="1260" w:type="dxa"/>
            <w:gridSpan w:val="3"/>
            <w:vMerge w:val="restart"/>
            <w:tcBorders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Unique ID #</w:t>
            </w:r>
          </w:p>
        </w:tc>
        <w:tc>
          <w:tcPr>
            <w:tcW w:w="1674" w:type="dxa"/>
            <w:gridSpan w:val="2"/>
            <w:vMerge w:val="restart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8"/>
          </w:p>
        </w:tc>
        <w:tc>
          <w:tcPr>
            <w:tcW w:w="666" w:type="dxa"/>
            <w:vMerge w:val="restart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Title</w:t>
            </w:r>
          </w:p>
        </w:tc>
        <w:tc>
          <w:tcPr>
            <w:tcW w:w="3560" w:type="dxa"/>
            <w:gridSpan w:val="3"/>
            <w:vMerge w:val="restart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9" w:name="Text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9"/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  <w:spacing w:before="60" w:after="6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"/>
            <w:r>
              <w:instrText xml:space="preserve"> FORMCHECKBOX </w:instrText>
            </w:r>
            <w:r>
              <w:fldChar w:fldCharType="end"/>
            </w:r>
            <w:bookmarkEnd w:id="10"/>
          </w:p>
        </w:tc>
        <w:tc>
          <w:tcPr>
            <w:tcW w:w="1750" w:type="dxa"/>
            <w:tcBorders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Global</w:t>
            </w:r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cantSplit/>
          <w:trHeight w:val="75"/>
        </w:trPr>
        <w:tc>
          <w:tcPr>
            <w:tcW w:w="1260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167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35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  <w:spacing w:before="60" w:after="60"/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2"/>
            <w:r>
              <w:instrText xml:space="preserve"> FORMCHECKBOX </w:instrText>
            </w:r>
            <w:r>
              <w:fldChar w:fldCharType="end"/>
            </w:r>
            <w:bookmarkEnd w:id="11"/>
          </w:p>
        </w:tc>
        <w:tc>
          <w:tcPr>
            <w:tcW w:w="1750" w:type="dxa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Functional</w:t>
            </w:r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cantSplit/>
          <w:trHeight w:val="75"/>
        </w:trPr>
        <w:tc>
          <w:tcPr>
            <w:tcW w:w="1260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167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35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6635A6" w:rsidRDefault="006635A6">
            <w:pPr>
              <w:pStyle w:val="space"/>
              <w:spacing w:before="60" w:after="60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3"/>
            <w:r>
              <w:instrText xml:space="preserve"> FORMCHECKBOX </w:instrText>
            </w:r>
            <w:r>
              <w:fldChar w:fldCharType="end"/>
            </w:r>
            <w:bookmarkEnd w:id="12"/>
          </w:p>
        </w:tc>
        <w:tc>
          <w:tcPr>
            <w:tcW w:w="1750" w:type="dxa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Nonfunctional</w:t>
            </w:r>
          </w:p>
        </w:tc>
      </w:tr>
      <w:tr w:rsidR="006635A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Source:</w:t>
            </w:r>
          </w:p>
        </w:tc>
        <w:tc>
          <w:tcPr>
            <w:tcW w:w="36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3" w:name="Text11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3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Customer Priority :</w:t>
            </w:r>
          </w:p>
        </w:tc>
        <w:tc>
          <w:tcPr>
            <w:tcW w:w="29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4" w:name="Text18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4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1152"/>
        </w:trPr>
        <w:tc>
          <w:tcPr>
            <w:tcW w:w="1224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Description:</w:t>
            </w:r>
          </w:p>
        </w:tc>
        <w:tc>
          <w:tcPr>
            <w:tcW w:w="8136" w:type="dxa"/>
            <w:gridSpan w:val="9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5" w:name="Text1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5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2502" w:type="dxa"/>
            <w:gridSpan w:val="4"/>
            <w:tcBorders>
              <w:top w:val="single" w:sz="4" w:space="0" w:color="auto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Conflicting Requirement(s):</w:t>
            </w:r>
          </w:p>
        </w:tc>
        <w:tc>
          <w:tcPr>
            <w:tcW w:w="6858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6" w:name="Text12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6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Supporting Requirement(s):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7" w:name="Text13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7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Duplicate Requirement(s):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8" w:name="Text1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8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Measurement Criteria: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9" w:name="Text1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9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nil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Risk(s):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nil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0" w:name="Text16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0"/>
          </w:p>
        </w:tc>
      </w:tr>
      <w:tr w:rsidR="006635A6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2502" w:type="dxa"/>
            <w:gridSpan w:val="4"/>
            <w:tcBorders>
              <w:top w:val="nil"/>
              <w:bottom w:val="single" w:sz="4" w:space="0" w:color="auto"/>
              <w:right w:val="nil"/>
            </w:tcBorders>
          </w:tcPr>
          <w:p w:rsidR="006635A6" w:rsidRDefault="006635A6">
            <w:pPr>
              <w:pStyle w:val="celltext"/>
              <w:ind w:left="0" w:right="0"/>
            </w:pPr>
            <w:r>
              <w:t>History/Background:</w:t>
            </w:r>
          </w:p>
        </w:tc>
        <w:tc>
          <w:tcPr>
            <w:tcW w:w="6858" w:type="dxa"/>
            <w:gridSpan w:val="7"/>
            <w:tcBorders>
              <w:top w:val="nil"/>
              <w:left w:val="nil"/>
              <w:bottom w:val="single" w:sz="4" w:space="0" w:color="auto"/>
            </w:tcBorders>
          </w:tcPr>
          <w:p w:rsidR="006635A6" w:rsidRDefault="006635A6">
            <w:pPr>
              <w:pStyle w:val="celltext"/>
              <w:ind w:left="0" w:right="0"/>
              <w:rPr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1" w:name="Text17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1"/>
          </w:p>
        </w:tc>
      </w:tr>
    </w:tbl>
    <w:p w:rsidR="006635A6" w:rsidRDefault="006635A6">
      <w:pPr>
        <w:pStyle w:val="space"/>
      </w:pPr>
    </w:p>
    <w:sectPr w:rsidR="006635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A4D" w:rsidRDefault="00EB1A4D">
      <w:r>
        <w:separator/>
      </w:r>
    </w:p>
  </w:endnote>
  <w:endnote w:type="continuationSeparator" w:id="0">
    <w:p w:rsidR="00EB1A4D" w:rsidRDefault="00EB1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EB1A4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EB1A4D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footertext"/>
      <w:tabs>
        <w:tab w:val="clear" w:pos="1530"/>
        <w:tab w:val="left" w:pos="720"/>
      </w:tabs>
    </w:pPr>
    <w:r>
      <w:t xml:space="preserve">© </w:t>
    </w:r>
    <w:r w:rsidR="009A479D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EB1A4D">
      <w:rPr>
        <w:noProof/>
      </w:rPr>
      <w:t>document85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A47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EB1A4D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-688975</wp:posOffset>
          </wp:positionH>
          <wp:positionV relativeFrom="paragraph">
            <wp:posOffset>-258445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35A6">
      <w:tab/>
    </w:r>
    <w:r w:rsidR="006635A6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22" w:name="_GoBack"/>
    <w:bookmarkEnd w:id="22"/>
    <w:r w:rsidR="006635A6">
      <w:tab/>
    </w:r>
    <w:r w:rsidR="006635A6">
      <w:rPr>
        <w:rStyle w:val="PageNumber"/>
      </w:rPr>
      <w:fldChar w:fldCharType="begin"/>
    </w:r>
    <w:r w:rsidR="006635A6">
      <w:rPr>
        <w:rStyle w:val="PageNumber"/>
      </w:rPr>
      <w:instrText xml:space="preserve"> PAGE </w:instrText>
    </w:r>
    <w:r w:rsidR="006635A6">
      <w:rPr>
        <w:rStyle w:val="PageNumber"/>
      </w:rPr>
      <w:fldChar w:fldCharType="separate"/>
    </w:r>
    <w:r>
      <w:rPr>
        <w:rStyle w:val="PageNumber"/>
        <w:noProof/>
      </w:rPr>
      <w:t>1</w:t>
    </w:r>
    <w:r w:rsidR="006635A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A4D" w:rsidRDefault="00EB1A4D">
      <w:r>
        <w:separator/>
      </w:r>
    </w:p>
  </w:footnote>
  <w:footnote w:type="continuationSeparator" w:id="0">
    <w:p w:rsidR="00EB1A4D" w:rsidRDefault="00EB1A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EB1A4D">
        <w:rPr>
          <w:noProof/>
        </w:rPr>
        <w:t>Requirements Dictionary Template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6" w:rsidRDefault="006635A6">
    <w:pPr>
      <w:pStyle w:val="Header-odd"/>
      <w:jc w:val="left"/>
    </w:pPr>
    <w:r>
      <w:tab/>
    </w:r>
    <w:fldSimple w:instr=" STYLEREF H1 \* MERGEFORMAT ">
      <w:r w:rsidR="00EB1A4D">
        <w:rPr>
          <w:noProof/>
        </w:rPr>
        <w:t>Requirements Dictionary Template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A4D" w:rsidRDefault="00EB1A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A4D"/>
    <w:rsid w:val="00026447"/>
    <w:rsid w:val="0005349A"/>
    <w:rsid w:val="00090262"/>
    <w:rsid w:val="000D496B"/>
    <w:rsid w:val="0012223A"/>
    <w:rsid w:val="00522F85"/>
    <w:rsid w:val="005F5EEB"/>
    <w:rsid w:val="006635A6"/>
    <w:rsid w:val="009A479D"/>
    <w:rsid w:val="009B3A31"/>
    <w:rsid w:val="00DF30DF"/>
    <w:rsid w:val="00E56B15"/>
    <w:rsid w:val="00EB1A4D"/>
    <w:rsid w:val="00ED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EB1A4D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EB1A4D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Requirements%20Dictionary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Dictionary Template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2001-01-04T14:10:00Z</cp:lastPrinted>
  <dcterms:created xsi:type="dcterms:W3CDTF">2013-10-02T19:23:00Z</dcterms:created>
  <dcterms:modified xsi:type="dcterms:W3CDTF">2013-10-02T19:24:00Z</dcterms:modified>
</cp:coreProperties>
</file>